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30"/>
        <w:gridCol w:w="3330"/>
        <w:gridCol w:w="2250"/>
      </w:tblGrid>
      <w:tr w:rsidR="003311F7" w:rsidRPr="007B2F76" w14:paraId="1AE80886" w14:textId="77777777" w:rsidTr="00B33BD7">
        <w:trPr>
          <w:cantSplit/>
          <w:trHeight w:val="360"/>
        </w:trPr>
        <w:tc>
          <w:tcPr>
            <w:tcW w:w="8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AE80884" w14:textId="77777777" w:rsidR="003311F7" w:rsidRPr="007B2F76" w:rsidRDefault="003311F7">
            <w:pPr>
              <w:tabs>
                <w:tab w:val="right" w:pos="8280"/>
              </w:tabs>
              <w:spacing w:after="40"/>
              <w:rPr>
                <w:b/>
                <w:sz w:val="24"/>
                <w:u w:val="single"/>
              </w:rPr>
            </w:pPr>
            <w:r w:rsidRPr="007B2F76">
              <w:rPr>
                <w:b/>
              </w:rPr>
              <w:t xml:space="preserve">STATE OF </w:t>
            </w:r>
            <w:smartTag w:uri="urn:schemas-microsoft-com:office:smarttags" w:element="place">
              <w:smartTag w:uri="urn:schemas-microsoft-com:office:smarttags" w:element="State">
                <w:r w:rsidRPr="007B2F76">
                  <w:rPr>
                    <w:b/>
                  </w:rPr>
                  <w:t>WISCONSIN</w:t>
                </w:r>
              </w:smartTag>
            </w:smartTag>
            <w:r w:rsidRPr="007B2F76">
              <w:rPr>
                <w:b/>
              </w:rPr>
              <w:t xml:space="preserve">, CIRCUIT COURT, </w:t>
            </w:r>
            <w:r w:rsidRPr="007B2F76">
              <w:rPr>
                <w:b/>
                <w:u w:val="single"/>
              </w:rPr>
              <w:fldChar w:fldCharType="begin">
                <w:ffData>
                  <w:name w:val="TxtCounty"/>
                  <w:enabled/>
                  <w:calcOnExit w:val="0"/>
                  <w:textInput>
                    <w:maxLength w:val="21"/>
                    <w:format w:val="UPPERCASE"/>
                  </w:textInput>
                </w:ffData>
              </w:fldChar>
            </w:r>
            <w:bookmarkStart w:id="0" w:name="TxtCounty"/>
            <w:r w:rsidRPr="007B2F76">
              <w:rPr>
                <w:b/>
                <w:u w:val="single"/>
              </w:rPr>
              <w:instrText xml:space="preserve"> FORMTEXT </w:instrText>
            </w:r>
            <w:r w:rsidRPr="007B2F76">
              <w:rPr>
                <w:b/>
                <w:u w:val="single"/>
              </w:rPr>
            </w:r>
            <w:r w:rsidRPr="007B2F76">
              <w:rPr>
                <w:b/>
                <w:u w:val="single"/>
              </w:rPr>
              <w:fldChar w:fldCharType="separate"/>
            </w:r>
            <w:r w:rsidRPr="007B2F76">
              <w:rPr>
                <w:b/>
                <w:noProof/>
                <w:u w:val="single"/>
              </w:rPr>
              <w:t> </w:t>
            </w:r>
            <w:r w:rsidRPr="007B2F76">
              <w:rPr>
                <w:b/>
                <w:noProof/>
                <w:u w:val="single"/>
              </w:rPr>
              <w:t> </w:t>
            </w:r>
            <w:r w:rsidRPr="007B2F76">
              <w:rPr>
                <w:b/>
                <w:noProof/>
                <w:u w:val="single"/>
              </w:rPr>
              <w:t> </w:t>
            </w:r>
            <w:r w:rsidRPr="007B2F76">
              <w:rPr>
                <w:b/>
                <w:noProof/>
                <w:u w:val="single"/>
              </w:rPr>
              <w:t> </w:t>
            </w:r>
            <w:r w:rsidRPr="007B2F76">
              <w:rPr>
                <w:b/>
                <w:noProof/>
                <w:u w:val="single"/>
              </w:rPr>
              <w:t> </w:t>
            </w:r>
            <w:r w:rsidRPr="007B2F76">
              <w:rPr>
                <w:b/>
                <w:u w:val="single"/>
              </w:rPr>
              <w:fldChar w:fldCharType="end"/>
            </w:r>
            <w:bookmarkEnd w:id="0"/>
            <w:r w:rsidRPr="007B2F76">
              <w:rPr>
                <w:b/>
                <w:u w:val="single"/>
              </w:rPr>
              <w:tab/>
            </w:r>
            <w:r w:rsidRPr="007B2F76">
              <w:rPr>
                <w:b/>
              </w:rPr>
              <w:t xml:space="preserve"> COUNTY</w:t>
            </w:r>
          </w:p>
        </w:tc>
        <w:tc>
          <w:tcPr>
            <w:tcW w:w="2250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1AE80885" w14:textId="77777777" w:rsidR="003311F7" w:rsidRPr="007B2F76" w:rsidRDefault="003311F7">
            <w:pPr>
              <w:pStyle w:val="Heading3"/>
              <w:rPr>
                <w:sz w:val="18"/>
                <w:szCs w:val="18"/>
              </w:rPr>
            </w:pPr>
          </w:p>
        </w:tc>
      </w:tr>
      <w:tr w:rsidR="00AB7395" w:rsidRPr="007B2F76" w14:paraId="1AE80896" w14:textId="77777777" w:rsidTr="008E5660">
        <w:trPr>
          <w:cantSplit/>
          <w:trHeight w:val="1680"/>
        </w:trPr>
        <w:tc>
          <w:tcPr>
            <w:tcW w:w="5130" w:type="dxa"/>
            <w:tcBorders>
              <w:left w:val="nil"/>
              <w:right w:val="nil"/>
            </w:tcBorders>
          </w:tcPr>
          <w:p w14:paraId="1AE80887" w14:textId="77777777" w:rsidR="00AB7395" w:rsidRDefault="00AB7395" w:rsidP="00AB7395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1AE80888" w14:textId="77777777" w:rsidR="00AB7395" w:rsidRPr="007B2F76" w:rsidRDefault="00AB7395">
            <w:pPr>
              <w:pStyle w:val="Header"/>
              <w:tabs>
                <w:tab w:val="clear" w:pos="4320"/>
                <w:tab w:val="clear" w:pos="8640"/>
              </w:tabs>
            </w:pPr>
            <w:r>
              <w:t>IN THE MATTER OF THE ESTATE OF</w:t>
            </w:r>
          </w:p>
          <w:p w14:paraId="1AE80889" w14:textId="77777777" w:rsidR="00AB7395" w:rsidRPr="007B2F76" w:rsidRDefault="00AB7395" w:rsidP="00AB7395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  <w:r w:rsidRPr="007B2F76">
              <w:fldChar w:fldCharType="begin"/>
            </w:r>
            <w:r w:rsidRPr="007B2F76">
              <w:instrText xml:space="preserve"> DOCPROPERTY "Descriptive_Preface_2" \* MERGEFORMAT </w:instrText>
            </w:r>
            <w:r w:rsidRPr="007B2F76">
              <w:fldChar w:fldCharType="end"/>
            </w:r>
          </w:p>
          <w:p w14:paraId="1AE8088A" w14:textId="77777777" w:rsidR="00AB7395" w:rsidRPr="007B2F76" w:rsidRDefault="00B33BD7" w:rsidP="00AB7395">
            <w:pPr>
              <w:pStyle w:val="Header"/>
              <w:tabs>
                <w:tab w:val="clear" w:pos="4320"/>
                <w:tab w:val="clear" w:pos="8640"/>
                <w:tab w:val="left" w:pos="4302"/>
              </w:tabs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xtName"/>
                  <w:enabled/>
                  <w:calcOnExit w:val="0"/>
                  <w:textInput/>
                </w:ffData>
              </w:fldChar>
            </w:r>
            <w:bookmarkStart w:id="1" w:name="txtName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1"/>
            <w:r w:rsidR="00AB7395" w:rsidRPr="00AB7395">
              <w:rPr>
                <w:rFonts w:ascii="Times New Roman" w:hAnsi="Times New Roman"/>
                <w:u w:val="single"/>
              </w:rPr>
              <w:tab/>
            </w:r>
          </w:p>
          <w:p w14:paraId="1AE8088B" w14:textId="77777777" w:rsidR="00AB7395" w:rsidRDefault="00AB7395">
            <w:pPr>
              <w:pStyle w:val="Caption1"/>
              <w:tabs>
                <w:tab w:val="center" w:pos="2040"/>
              </w:tabs>
            </w:pPr>
            <w:r>
              <w:t>Name</w:t>
            </w:r>
          </w:p>
          <w:p w14:paraId="1AE8088C" w14:textId="77777777" w:rsidR="00AB7395" w:rsidRPr="007B2F76" w:rsidRDefault="00AB7395" w:rsidP="00AB7395">
            <w:pPr>
              <w:pStyle w:val="Caption1"/>
              <w:tabs>
                <w:tab w:val="center" w:pos="2040"/>
              </w:tabs>
              <w:spacing w:line="120" w:lineRule="exact"/>
            </w:pPr>
            <w:r w:rsidRPr="007B2F76">
              <w:tab/>
            </w:r>
          </w:p>
          <w:p w14:paraId="1AE8088D" w14:textId="77777777" w:rsidR="00AB7395" w:rsidRPr="007B2F76" w:rsidRDefault="00B33BD7" w:rsidP="00AB7395">
            <w:pPr>
              <w:pStyle w:val="FormField"/>
              <w:tabs>
                <w:tab w:val="left" w:pos="4302"/>
              </w:tabs>
            </w:pPr>
            <w:r>
              <w:fldChar w:fldCharType="begin">
                <w:ffData>
                  <w:name w:val="txtDOB"/>
                  <w:enabled/>
                  <w:calcOnExit w:val="0"/>
                  <w:textInput/>
                </w:ffData>
              </w:fldChar>
            </w:r>
            <w:bookmarkStart w:id="2" w:name="txtDOB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  <w:r w:rsidR="00AB7395" w:rsidRPr="007B2F76">
              <w:tab/>
            </w:r>
          </w:p>
          <w:p w14:paraId="1AE8088E" w14:textId="77777777" w:rsidR="00AB7395" w:rsidRPr="007B2F76" w:rsidRDefault="00AB7395" w:rsidP="008E5660">
            <w:pPr>
              <w:pStyle w:val="Caption1"/>
              <w:tabs>
                <w:tab w:val="center" w:pos="2610"/>
              </w:tabs>
            </w:pPr>
          </w:p>
        </w:tc>
        <w:tc>
          <w:tcPr>
            <w:tcW w:w="3330" w:type="dxa"/>
            <w:tcBorders>
              <w:left w:val="nil"/>
              <w:right w:val="single" w:sz="4" w:space="0" w:color="auto"/>
            </w:tcBorders>
            <w:vAlign w:val="center"/>
          </w:tcPr>
          <w:p w14:paraId="1AE8088F" w14:textId="77777777" w:rsidR="00AB7395" w:rsidRDefault="00AB7395" w:rsidP="00AB7395">
            <w:pPr>
              <w:jc w:val="center"/>
              <w:rPr>
                <w:sz w:val="18"/>
                <w:szCs w:val="18"/>
              </w:rPr>
            </w:pPr>
            <w:r w:rsidRPr="007B2F76">
              <w:rPr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Pr="007B2F76">
              <w:rPr>
                <w:sz w:val="18"/>
                <w:szCs w:val="18"/>
              </w:rPr>
              <w:instrText xml:space="preserve"> FORMCHECKBOX </w:instrText>
            </w:r>
            <w:r w:rsidRPr="007B2F76">
              <w:rPr>
                <w:sz w:val="18"/>
                <w:szCs w:val="18"/>
              </w:rPr>
            </w:r>
            <w:r w:rsidRPr="007B2F76">
              <w:rPr>
                <w:sz w:val="18"/>
                <w:szCs w:val="18"/>
              </w:rPr>
              <w:fldChar w:fldCharType="separate"/>
            </w:r>
            <w:r w:rsidRPr="007B2F76">
              <w:rPr>
                <w:sz w:val="18"/>
                <w:szCs w:val="18"/>
              </w:rPr>
              <w:fldChar w:fldCharType="end"/>
            </w:r>
            <w:bookmarkEnd w:id="3"/>
            <w:r w:rsidRPr="007B2F76">
              <w:rPr>
                <w:sz w:val="18"/>
                <w:szCs w:val="18"/>
              </w:rPr>
              <w:t xml:space="preserve"> Amended</w:t>
            </w:r>
          </w:p>
          <w:p w14:paraId="1AE80890" w14:textId="77777777" w:rsidR="00AB7395" w:rsidRDefault="00AB7395" w:rsidP="00AB7395">
            <w:pPr>
              <w:spacing w:line="120" w:lineRule="exact"/>
              <w:jc w:val="center"/>
              <w:rPr>
                <w:sz w:val="18"/>
                <w:szCs w:val="18"/>
              </w:rPr>
            </w:pPr>
          </w:p>
          <w:p w14:paraId="1AE80891" w14:textId="77777777" w:rsidR="00AB7395" w:rsidRPr="00C71B64" w:rsidRDefault="00AB7395" w:rsidP="00AB7395">
            <w:pPr>
              <w:spacing w:line="280" w:lineRule="exact"/>
              <w:jc w:val="center"/>
              <w:rPr>
                <w:b/>
                <w:sz w:val="24"/>
                <w:szCs w:val="18"/>
              </w:rPr>
            </w:pPr>
            <w:r w:rsidRPr="00C71B64">
              <w:rPr>
                <w:b/>
                <w:sz w:val="24"/>
                <w:szCs w:val="18"/>
              </w:rPr>
              <w:t>Inventory</w:t>
            </w:r>
          </w:p>
          <w:p w14:paraId="1AE80892" w14:textId="77777777" w:rsidR="00AB7395" w:rsidRDefault="00AB7395" w:rsidP="00AB7395">
            <w:pPr>
              <w:tabs>
                <w:tab w:val="left" w:pos="252"/>
              </w:tabs>
              <w:spacing w:line="280" w:lineRule="exact"/>
              <w:ind w:right="-115"/>
              <w:rPr>
                <w:b/>
                <w:sz w:val="24"/>
              </w:rPr>
            </w:pPr>
            <w:r w:rsidRPr="00C71B64">
              <w:rPr>
                <w:b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"/>
            <w:r w:rsidRPr="00C71B64">
              <w:rPr>
                <w:b/>
                <w:sz w:val="22"/>
              </w:rPr>
              <w:instrText xml:space="preserve"> FORMCHECKBOX </w:instrText>
            </w:r>
            <w:r w:rsidRPr="00C71B64">
              <w:rPr>
                <w:b/>
                <w:sz w:val="22"/>
              </w:rPr>
            </w:r>
            <w:r w:rsidRPr="00C71B64">
              <w:rPr>
                <w:b/>
                <w:sz w:val="22"/>
              </w:rPr>
              <w:fldChar w:fldCharType="separate"/>
            </w:r>
            <w:r w:rsidRPr="00C71B64">
              <w:rPr>
                <w:b/>
                <w:sz w:val="22"/>
              </w:rPr>
              <w:fldChar w:fldCharType="end"/>
            </w:r>
            <w:bookmarkEnd w:id="4"/>
            <w:r w:rsidRPr="00C71B64">
              <w:rPr>
                <w:b/>
                <w:sz w:val="22"/>
              </w:rPr>
              <w:t xml:space="preserve"> </w:t>
            </w:r>
            <w:r w:rsidRPr="00AB7395">
              <w:rPr>
                <w:b/>
                <w:sz w:val="24"/>
              </w:rPr>
              <w:t>Informal Administration</w:t>
            </w:r>
            <w:r w:rsidRPr="00C71B64">
              <w:rPr>
                <w:b/>
                <w:sz w:val="22"/>
              </w:rPr>
              <w:fldChar w:fldCharType="begin"/>
            </w:r>
            <w:r w:rsidRPr="00C71B64">
              <w:rPr>
                <w:b/>
                <w:sz w:val="22"/>
              </w:rPr>
              <w:instrText xml:space="preserve"> DOCPROPERTY "Title_Line2" \* MERGEFORMAT </w:instrText>
            </w:r>
            <w:r w:rsidRPr="00C71B64">
              <w:rPr>
                <w:b/>
                <w:sz w:val="22"/>
              </w:rPr>
              <w:fldChar w:fldCharType="end"/>
            </w:r>
            <w:r w:rsidRPr="00C71B64">
              <w:rPr>
                <w:b/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"/>
            <w:r w:rsidRPr="00C71B64">
              <w:rPr>
                <w:b/>
                <w:sz w:val="22"/>
              </w:rPr>
              <w:instrText xml:space="preserve"> FORMCHECKBOX </w:instrText>
            </w:r>
            <w:r w:rsidRPr="00C71B64">
              <w:rPr>
                <w:b/>
                <w:sz w:val="22"/>
              </w:rPr>
            </w:r>
            <w:r w:rsidRPr="00C71B64">
              <w:rPr>
                <w:b/>
                <w:sz w:val="22"/>
              </w:rPr>
              <w:fldChar w:fldCharType="separate"/>
            </w:r>
            <w:r w:rsidRPr="00C71B64">
              <w:rPr>
                <w:b/>
                <w:sz w:val="22"/>
              </w:rPr>
              <w:fldChar w:fldCharType="end"/>
            </w:r>
            <w:bookmarkEnd w:id="5"/>
            <w:r w:rsidRPr="00C71B64">
              <w:rPr>
                <w:b/>
                <w:sz w:val="22"/>
              </w:rPr>
              <w:t xml:space="preserve"> </w:t>
            </w:r>
            <w:r w:rsidRPr="00AB7395">
              <w:rPr>
                <w:b/>
                <w:sz w:val="24"/>
              </w:rPr>
              <w:t>Formal Administration</w:t>
            </w:r>
          </w:p>
          <w:p w14:paraId="1AE80893" w14:textId="77777777" w:rsidR="00AB7395" w:rsidRPr="00AB7395" w:rsidRDefault="00AB7395" w:rsidP="00AB7395">
            <w:pPr>
              <w:tabs>
                <w:tab w:val="left" w:pos="252"/>
              </w:tabs>
              <w:spacing w:line="180" w:lineRule="exact"/>
              <w:ind w:right="-115"/>
              <w:rPr>
                <w:b/>
              </w:rPr>
            </w:pPr>
            <w:r w:rsidRPr="00C71B64">
              <w:rPr>
                <w:b/>
              </w:rPr>
              <w:fldChar w:fldCharType="begin"/>
            </w:r>
            <w:r w:rsidRPr="00C71B64">
              <w:rPr>
                <w:b/>
              </w:rPr>
              <w:instrText xml:space="preserve"> DOCPROPERTY "Title_Line3" \* MERGEFORMAT </w:instrText>
            </w:r>
            <w:r w:rsidRPr="00C71B64">
              <w:rPr>
                <w:b/>
              </w:rPr>
              <w:fldChar w:fldCharType="end"/>
            </w:r>
          </w:p>
          <w:p w14:paraId="1AE80894" w14:textId="77777777" w:rsidR="00AB7395" w:rsidRPr="00AB7395" w:rsidRDefault="00AB7395" w:rsidP="00675BBE">
            <w:pPr>
              <w:pStyle w:val="Header"/>
              <w:tabs>
                <w:tab w:val="left" w:pos="2952"/>
              </w:tabs>
              <w:spacing w:after="120"/>
              <w:ind w:left="346"/>
              <w:rPr>
                <w:b/>
              </w:rPr>
            </w:pPr>
            <w:r w:rsidRPr="007B2F76">
              <w:t xml:space="preserve">Case No. </w:t>
            </w:r>
            <w:r w:rsidRPr="007B2F76">
              <w:rPr>
                <w:rFonts w:ascii="Times New Roman" w:hAnsi="Times New Roman"/>
                <w:u w:val="single"/>
              </w:rPr>
              <w:fldChar w:fldCharType="begin">
                <w:ffData>
                  <w:name w:val="TxtCaseNo"/>
                  <w:enabled/>
                  <w:calcOnExit w:val="0"/>
                  <w:textInput>
                    <w:maxLength w:val="14"/>
                  </w:textInput>
                </w:ffData>
              </w:fldChar>
            </w:r>
            <w:bookmarkStart w:id="6" w:name="TxtCaseNo"/>
            <w:r w:rsidRPr="007B2F76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7B2F76">
              <w:rPr>
                <w:rFonts w:ascii="Times New Roman" w:hAnsi="Times New Roman"/>
                <w:u w:val="single"/>
              </w:rPr>
            </w:r>
            <w:r w:rsidRPr="007B2F76">
              <w:rPr>
                <w:rFonts w:ascii="Times New Roman" w:hAnsi="Times New Roman"/>
                <w:u w:val="single"/>
              </w:rPr>
              <w:fldChar w:fldCharType="separate"/>
            </w:r>
            <w:r w:rsidRPr="007B2F76">
              <w:rPr>
                <w:rFonts w:ascii="Times New Roman" w:hAnsi="Times New Roman"/>
                <w:noProof/>
                <w:u w:val="single"/>
              </w:rPr>
              <w:t> </w:t>
            </w:r>
            <w:r w:rsidRPr="007B2F76">
              <w:rPr>
                <w:rFonts w:ascii="Times New Roman" w:hAnsi="Times New Roman"/>
                <w:noProof/>
                <w:u w:val="single"/>
              </w:rPr>
              <w:t> </w:t>
            </w:r>
            <w:r w:rsidRPr="007B2F76">
              <w:rPr>
                <w:rFonts w:ascii="Times New Roman" w:hAnsi="Times New Roman"/>
                <w:noProof/>
                <w:u w:val="single"/>
              </w:rPr>
              <w:t> </w:t>
            </w:r>
            <w:r w:rsidRPr="007B2F76">
              <w:rPr>
                <w:rFonts w:ascii="Times New Roman" w:hAnsi="Times New Roman"/>
                <w:noProof/>
                <w:u w:val="single"/>
              </w:rPr>
              <w:t> </w:t>
            </w:r>
            <w:r w:rsidRPr="007B2F76">
              <w:rPr>
                <w:rFonts w:ascii="Times New Roman" w:hAnsi="Times New Roman"/>
                <w:noProof/>
                <w:u w:val="single"/>
              </w:rPr>
              <w:t> </w:t>
            </w:r>
            <w:r w:rsidRPr="007B2F76">
              <w:rPr>
                <w:rFonts w:ascii="Times New Roman" w:hAnsi="Times New Roman"/>
                <w:u w:val="single"/>
              </w:rPr>
              <w:fldChar w:fldCharType="end"/>
            </w:r>
            <w:bookmarkEnd w:id="6"/>
            <w:r w:rsidRPr="00AB7395">
              <w:rPr>
                <w:rFonts w:ascii="Times New Roman" w:hAnsi="Times New Roman"/>
                <w:u w:val="single"/>
              </w:rPr>
              <w:tab/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nil"/>
            </w:tcBorders>
          </w:tcPr>
          <w:p w14:paraId="1AE80895" w14:textId="77777777" w:rsidR="00AB7395" w:rsidRPr="007B2F76" w:rsidRDefault="00AB7395"/>
        </w:tc>
      </w:tr>
    </w:tbl>
    <w:p w14:paraId="1AE80897" w14:textId="77777777" w:rsidR="00912555" w:rsidRDefault="00912555" w:rsidP="008B4DE4">
      <w:pPr>
        <w:pStyle w:val="Header"/>
        <w:widowControl w:val="0"/>
        <w:tabs>
          <w:tab w:val="clear" w:pos="4320"/>
          <w:tab w:val="clear" w:pos="8640"/>
          <w:tab w:val="left" w:pos="270"/>
          <w:tab w:val="left" w:pos="540"/>
        </w:tabs>
        <w:spacing w:line="120" w:lineRule="exact"/>
        <w:ind w:hanging="187"/>
        <w:rPr>
          <w:b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3"/>
        <w:gridCol w:w="625"/>
        <w:gridCol w:w="2101"/>
        <w:gridCol w:w="2014"/>
        <w:gridCol w:w="2445"/>
        <w:gridCol w:w="270"/>
        <w:gridCol w:w="630"/>
        <w:gridCol w:w="1954"/>
      </w:tblGrid>
      <w:tr w:rsidR="00B33BD7" w14:paraId="1AE80899" w14:textId="77777777" w:rsidTr="00B71351">
        <w:trPr>
          <w:trHeight w:val="333"/>
        </w:trPr>
        <w:tc>
          <w:tcPr>
            <w:tcW w:w="10692" w:type="dxa"/>
            <w:gridSpan w:val="8"/>
          </w:tcPr>
          <w:p w14:paraId="1AE80898" w14:textId="77777777" w:rsidR="00B33BD7" w:rsidRDefault="008E5660" w:rsidP="00AB7395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outlineLvl w:val="0"/>
            </w:pPr>
            <w:r w:rsidRPr="00D7658E">
              <w:rPr>
                <w:b/>
              </w:rPr>
              <w:t>I DECLARE THAT</w:t>
            </w:r>
            <w:r w:rsidR="00B33BD7" w:rsidRPr="007B2F76">
              <w:rPr>
                <w:b/>
              </w:rPr>
              <w:t>:</w:t>
            </w:r>
          </w:p>
        </w:tc>
      </w:tr>
      <w:tr w:rsidR="00B33BD7" w14:paraId="1AE8089B" w14:textId="77777777" w:rsidTr="00B71351">
        <w:trPr>
          <w:trHeight w:val="279"/>
        </w:trPr>
        <w:tc>
          <w:tcPr>
            <w:tcW w:w="10692" w:type="dxa"/>
            <w:gridSpan w:val="8"/>
          </w:tcPr>
          <w:p w14:paraId="1AE8089A" w14:textId="77777777" w:rsidR="00B33BD7" w:rsidRDefault="00B33BD7" w:rsidP="00AB7395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outlineLvl w:val="0"/>
            </w:pPr>
            <w:r w:rsidRPr="007B2F76">
              <w:rPr>
                <w:snapToGrid w:val="0"/>
                <w:color w:val="000000"/>
              </w:rPr>
              <w:t>As personal representative, I certify that to the best of my knowledge this inventory with schedules includes:</w:t>
            </w:r>
          </w:p>
        </w:tc>
      </w:tr>
      <w:tr w:rsidR="00B33BD7" w14:paraId="1AE8089E" w14:textId="77777777" w:rsidTr="00B71351">
        <w:trPr>
          <w:trHeight w:val="306"/>
        </w:trPr>
        <w:tc>
          <w:tcPr>
            <w:tcW w:w="653" w:type="dxa"/>
          </w:tcPr>
          <w:p w14:paraId="1AE8089C" w14:textId="77777777" w:rsidR="00B33BD7" w:rsidRPr="007B2F76" w:rsidRDefault="00B33BD7" w:rsidP="00B33BD7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</w:tabs>
              <w:ind w:right="-108"/>
              <w:outlineLvl w:val="0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1.</w:t>
            </w:r>
          </w:p>
        </w:tc>
        <w:tc>
          <w:tcPr>
            <w:tcW w:w="10039" w:type="dxa"/>
            <w:gridSpan w:val="7"/>
          </w:tcPr>
          <w:p w14:paraId="1AE8089D" w14:textId="77777777" w:rsidR="00B33BD7" w:rsidRPr="007B2F76" w:rsidRDefault="00B33BD7" w:rsidP="00AB7395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outlineLvl w:val="0"/>
              <w:rPr>
                <w:snapToGrid w:val="0"/>
                <w:color w:val="000000"/>
              </w:rPr>
            </w:pPr>
            <w:r w:rsidRPr="007B2F76">
              <w:rPr>
                <w:snapToGrid w:val="0"/>
                <w:color w:val="000000"/>
              </w:rPr>
              <w:t>All property subject to administration.</w:t>
            </w:r>
          </w:p>
        </w:tc>
      </w:tr>
      <w:tr w:rsidR="00B33BD7" w14:paraId="1AE808A1" w14:textId="77777777" w:rsidTr="00B71351">
        <w:trPr>
          <w:trHeight w:val="369"/>
        </w:trPr>
        <w:tc>
          <w:tcPr>
            <w:tcW w:w="653" w:type="dxa"/>
          </w:tcPr>
          <w:p w14:paraId="1AE8089F" w14:textId="77777777" w:rsidR="00B33BD7" w:rsidRDefault="00B33BD7" w:rsidP="00B33BD7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</w:tabs>
              <w:ind w:right="-108"/>
              <w:outlineLvl w:val="0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2.</w:t>
            </w:r>
          </w:p>
        </w:tc>
        <w:tc>
          <w:tcPr>
            <w:tcW w:w="10039" w:type="dxa"/>
            <w:gridSpan w:val="7"/>
          </w:tcPr>
          <w:p w14:paraId="1AE808A0" w14:textId="77777777" w:rsidR="00B33BD7" w:rsidRPr="007B2F76" w:rsidRDefault="00B33BD7" w:rsidP="00AB7395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outlineLvl w:val="0"/>
              <w:rPr>
                <w:snapToGrid w:val="0"/>
                <w:color w:val="000000"/>
              </w:rPr>
            </w:pPr>
            <w:r w:rsidRPr="007B2F76">
              <w:rPr>
                <w:snapToGrid w:val="0"/>
                <w:color w:val="000000"/>
              </w:rPr>
              <w:t xml:space="preserve">Any encumbrance, </w:t>
            </w:r>
            <w:proofErr w:type="gramStart"/>
            <w:r w:rsidRPr="007B2F76">
              <w:rPr>
                <w:snapToGrid w:val="0"/>
                <w:color w:val="000000"/>
              </w:rPr>
              <w:t>lien</w:t>
            </w:r>
            <w:proofErr w:type="gramEnd"/>
            <w:r w:rsidRPr="007B2F76">
              <w:rPr>
                <w:snapToGrid w:val="0"/>
                <w:color w:val="000000"/>
              </w:rPr>
              <w:t xml:space="preserve"> or other charge against each item of property.</w:t>
            </w:r>
          </w:p>
        </w:tc>
      </w:tr>
      <w:tr w:rsidR="00B33BD7" w14:paraId="1AE808A4" w14:textId="77777777" w:rsidTr="00B71351">
        <w:tc>
          <w:tcPr>
            <w:tcW w:w="653" w:type="dxa"/>
          </w:tcPr>
          <w:p w14:paraId="1AE808A2" w14:textId="77777777" w:rsidR="00B33BD7" w:rsidRDefault="00B33BD7" w:rsidP="00B33BD7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</w:tabs>
              <w:ind w:right="-108"/>
              <w:outlineLvl w:val="0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ab/>
              <w:t>3.</w:t>
            </w:r>
          </w:p>
        </w:tc>
        <w:tc>
          <w:tcPr>
            <w:tcW w:w="10039" w:type="dxa"/>
            <w:gridSpan w:val="7"/>
          </w:tcPr>
          <w:p w14:paraId="1AE808A3" w14:textId="77777777" w:rsidR="00B33BD7" w:rsidRPr="007B2F76" w:rsidRDefault="00B33BD7" w:rsidP="00AB7395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outlineLvl w:val="0"/>
              <w:rPr>
                <w:snapToGrid w:val="0"/>
                <w:color w:val="000000"/>
              </w:rPr>
            </w:pPr>
            <w:r w:rsidRPr="007B2F76">
              <w:rPr>
                <w:snapToGrid w:val="0"/>
                <w:color w:val="000000"/>
              </w:rPr>
              <w:t>Identification of marital property, if any.</w:t>
            </w:r>
          </w:p>
        </w:tc>
      </w:tr>
      <w:tr w:rsidR="00B33BD7" w14:paraId="1AE808A7" w14:textId="77777777" w:rsidTr="00B71351">
        <w:tc>
          <w:tcPr>
            <w:tcW w:w="653" w:type="dxa"/>
          </w:tcPr>
          <w:p w14:paraId="1AE808A5" w14:textId="77777777" w:rsidR="00B33BD7" w:rsidRDefault="00B33BD7" w:rsidP="00B71351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</w:tabs>
              <w:spacing w:line="180" w:lineRule="exact"/>
              <w:ind w:right="-108"/>
              <w:outlineLvl w:val="0"/>
              <w:rPr>
                <w:snapToGrid w:val="0"/>
                <w:color w:val="000000"/>
              </w:rPr>
            </w:pPr>
          </w:p>
        </w:tc>
        <w:tc>
          <w:tcPr>
            <w:tcW w:w="10039" w:type="dxa"/>
            <w:gridSpan w:val="7"/>
          </w:tcPr>
          <w:p w14:paraId="1AE808A6" w14:textId="77777777" w:rsidR="00B33BD7" w:rsidRPr="007B2F76" w:rsidRDefault="00B33BD7" w:rsidP="00B71351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spacing w:line="180" w:lineRule="exact"/>
              <w:outlineLvl w:val="0"/>
              <w:rPr>
                <w:snapToGrid w:val="0"/>
                <w:color w:val="000000"/>
              </w:rPr>
            </w:pPr>
          </w:p>
        </w:tc>
      </w:tr>
      <w:tr w:rsidR="00B33BD7" w14:paraId="1AE808A9" w14:textId="77777777" w:rsidTr="00B71351">
        <w:tc>
          <w:tcPr>
            <w:tcW w:w="10692" w:type="dxa"/>
            <w:gridSpan w:val="8"/>
          </w:tcPr>
          <w:p w14:paraId="1AE808A8" w14:textId="77777777" w:rsidR="00B33BD7" w:rsidRPr="007B2F76" w:rsidRDefault="00B33BD7" w:rsidP="00AB7395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outlineLvl w:val="0"/>
              <w:rPr>
                <w:snapToGrid w:val="0"/>
                <w:color w:val="000000"/>
              </w:rPr>
            </w:pPr>
            <w:r w:rsidRPr="007B2F76">
              <w:rPr>
                <w:snapToGrid w:val="0"/>
                <w:color w:val="000000"/>
              </w:rPr>
              <w:t xml:space="preserve">I will furnish a copy of this inventory to all </w:t>
            </w:r>
            <w:proofErr w:type="gramStart"/>
            <w:r w:rsidRPr="007B2F76">
              <w:rPr>
                <w:snapToGrid w:val="0"/>
                <w:color w:val="000000"/>
              </w:rPr>
              <w:t>persons</w:t>
            </w:r>
            <w:proofErr w:type="gramEnd"/>
            <w:r w:rsidRPr="007B2F76">
              <w:rPr>
                <w:snapToGrid w:val="0"/>
                <w:color w:val="000000"/>
              </w:rPr>
              <w:t xml:space="preserve"> interested as required by law.</w:t>
            </w:r>
          </w:p>
        </w:tc>
      </w:tr>
      <w:tr w:rsidR="00B33BD7" w14:paraId="1AE808AC" w14:textId="77777777" w:rsidTr="00B71351">
        <w:tc>
          <w:tcPr>
            <w:tcW w:w="653" w:type="dxa"/>
            <w:tcBorders>
              <w:bottom w:val="single" w:sz="4" w:space="0" w:color="auto"/>
            </w:tcBorders>
          </w:tcPr>
          <w:p w14:paraId="1AE808AA" w14:textId="77777777" w:rsidR="00B33BD7" w:rsidRDefault="00B33BD7" w:rsidP="00B71351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</w:tabs>
              <w:spacing w:line="180" w:lineRule="exact"/>
              <w:ind w:right="-108"/>
              <w:outlineLvl w:val="0"/>
              <w:rPr>
                <w:snapToGrid w:val="0"/>
                <w:color w:val="000000"/>
              </w:rPr>
            </w:pPr>
          </w:p>
        </w:tc>
        <w:tc>
          <w:tcPr>
            <w:tcW w:w="10039" w:type="dxa"/>
            <w:gridSpan w:val="7"/>
            <w:tcBorders>
              <w:bottom w:val="single" w:sz="4" w:space="0" w:color="auto"/>
            </w:tcBorders>
          </w:tcPr>
          <w:p w14:paraId="1AE808AB" w14:textId="77777777" w:rsidR="00B33BD7" w:rsidRPr="007B2F76" w:rsidRDefault="00B33BD7" w:rsidP="00B71351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spacing w:line="180" w:lineRule="exact"/>
              <w:outlineLvl w:val="0"/>
              <w:rPr>
                <w:snapToGrid w:val="0"/>
                <w:color w:val="000000"/>
              </w:rPr>
            </w:pPr>
          </w:p>
        </w:tc>
      </w:tr>
      <w:tr w:rsidR="00B33BD7" w14:paraId="1AE808B1" w14:textId="77777777" w:rsidTr="00B71351">
        <w:tc>
          <w:tcPr>
            <w:tcW w:w="81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E808AD" w14:textId="77777777" w:rsidR="00B33BD7" w:rsidRPr="007B2F76" w:rsidRDefault="00B33BD7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jc w:val="center"/>
              <w:rPr>
                <w:b/>
              </w:rPr>
            </w:pPr>
            <w:r w:rsidRPr="007B2F76">
              <w:rPr>
                <w:b/>
              </w:rPr>
              <w:t>SUMMARY OF PROPERTY</w:t>
            </w:r>
            <w:r w:rsidRPr="007B2F76">
              <w:rPr>
                <w:b/>
                <w:snapToGrid w:val="0"/>
              </w:rPr>
              <w:t xml:space="preserve"> SUBJECT TO ADMINISTRATION</w:t>
            </w:r>
          </w:p>
          <w:p w14:paraId="1AE808AE" w14:textId="77777777" w:rsidR="00B33BD7" w:rsidRPr="007B2F76" w:rsidRDefault="00B33BD7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spacing w:line="200" w:lineRule="exact"/>
              <w:jc w:val="center"/>
              <w:rPr>
                <w:sz w:val="16"/>
                <w:szCs w:val="16"/>
              </w:rPr>
            </w:pPr>
            <w:r w:rsidRPr="007B2F76">
              <w:rPr>
                <w:sz w:val="16"/>
                <w:szCs w:val="16"/>
              </w:rPr>
              <w:t>(Value of Decedent's Interest on date of death)</w:t>
            </w:r>
          </w:p>
        </w:tc>
        <w:tc>
          <w:tcPr>
            <w:tcW w:w="2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E808AF" w14:textId="77777777" w:rsidR="00B33BD7" w:rsidRPr="007B2F76" w:rsidRDefault="00B33BD7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spacing w:line="180" w:lineRule="exact"/>
              <w:rPr>
                <w:sz w:val="14"/>
              </w:rPr>
            </w:pPr>
            <w:r w:rsidRPr="007B2F76">
              <w:rPr>
                <w:sz w:val="14"/>
              </w:rPr>
              <w:t>Date of Death</w:t>
            </w:r>
          </w:p>
          <w:p w14:paraId="1AE808B0" w14:textId="77777777" w:rsidR="00B33BD7" w:rsidRPr="007B2F76" w:rsidRDefault="00B33BD7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DateOfDeath"/>
                  <w:enabled/>
                  <w:calcOnExit w:val="0"/>
                  <w:textInput/>
                </w:ffData>
              </w:fldChar>
            </w:r>
            <w:bookmarkStart w:id="7" w:name="TextDateOfDeath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7"/>
          </w:p>
        </w:tc>
      </w:tr>
      <w:tr w:rsidR="00B33BD7" w14:paraId="1AE808B5" w14:textId="77777777" w:rsidTr="00B71351">
        <w:tc>
          <w:tcPr>
            <w:tcW w:w="81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B2" w14:textId="77777777" w:rsidR="00B33BD7" w:rsidRPr="005118FF" w:rsidRDefault="00B33BD7" w:rsidP="008E5660">
            <w:pPr>
              <w:tabs>
                <w:tab w:val="left" w:pos="300"/>
                <w:tab w:val="left" w:pos="780"/>
                <w:tab w:val="left" w:pos="126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162"/>
              <w:rPr>
                <w:snapToGrid w:val="0"/>
                <w:color w:val="000000"/>
              </w:rPr>
            </w:pPr>
            <w:r w:rsidRPr="005118FF">
              <w:rPr>
                <w:snapToGrid w:val="0"/>
                <w:color w:val="000000"/>
              </w:rPr>
              <w:t>Total value of property subject to administration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B3" w14:textId="77777777" w:rsidR="00B33BD7" w:rsidRPr="005118FF" w:rsidRDefault="00B33BD7" w:rsidP="00B71351">
            <w:pPr>
              <w:tabs>
                <w:tab w:val="left" w:pos="300"/>
                <w:tab w:val="left" w:pos="540"/>
                <w:tab w:val="left" w:pos="780"/>
                <w:tab w:val="left" w:pos="126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right="-83"/>
              <w:jc w:val="right"/>
              <w:rPr>
                <w:snapToGrid w:val="0"/>
                <w:color w:val="000000"/>
              </w:rPr>
            </w:pPr>
            <w:r w:rsidRPr="005118FF">
              <w:rPr>
                <w:snapToGrid w:val="0"/>
                <w:color w:val="000000"/>
              </w:rPr>
              <w:t>$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B4" w14:textId="77777777" w:rsidR="00B33BD7" w:rsidRPr="005118FF" w:rsidRDefault="00B33BD7" w:rsidP="008E5660">
            <w:pPr>
              <w:tabs>
                <w:tab w:val="left" w:pos="300"/>
                <w:tab w:val="left" w:pos="540"/>
                <w:tab w:val="left" w:pos="780"/>
                <w:tab w:val="left" w:pos="126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hAnsi="Times New Roman"/>
                <w:snapToGrid w:val="0"/>
                <w:color w:val="000000"/>
              </w:rPr>
            </w:pPr>
            <w:r w:rsidRPr="005118FF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8" w:name="Text59"/>
            <w:r w:rsidRPr="005118FF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5118FF">
              <w:rPr>
                <w:rFonts w:ascii="Times New Roman" w:hAnsi="Times New Roman"/>
                <w:snapToGrid w:val="0"/>
                <w:color w:val="000000"/>
              </w:rPr>
            </w:r>
            <w:r w:rsidRPr="005118FF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5118FF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5118FF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5118FF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5118FF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5118FF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5118FF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  <w:bookmarkEnd w:id="8"/>
          </w:p>
        </w:tc>
      </w:tr>
      <w:tr w:rsidR="00B33BD7" w14:paraId="1AE808B9" w14:textId="77777777" w:rsidTr="00B71351">
        <w:tc>
          <w:tcPr>
            <w:tcW w:w="81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B6" w14:textId="77777777" w:rsidR="00B33BD7" w:rsidRPr="005118FF" w:rsidRDefault="00B33BD7" w:rsidP="008E5660">
            <w:pPr>
              <w:tabs>
                <w:tab w:val="left" w:pos="300"/>
                <w:tab w:val="left" w:pos="780"/>
                <w:tab w:val="left" w:pos="126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162"/>
              <w:rPr>
                <w:snapToGrid w:val="0"/>
                <w:color w:val="000000"/>
              </w:rPr>
            </w:pPr>
            <w:r w:rsidRPr="005118FF">
              <w:rPr>
                <w:snapToGrid w:val="0"/>
                <w:color w:val="000000"/>
              </w:rPr>
              <w:t xml:space="preserve">Minus total value of encumbrances, </w:t>
            </w:r>
            <w:proofErr w:type="gramStart"/>
            <w:r w:rsidRPr="005118FF">
              <w:rPr>
                <w:snapToGrid w:val="0"/>
                <w:color w:val="000000"/>
              </w:rPr>
              <w:t>liens</w:t>
            </w:r>
            <w:proofErr w:type="gramEnd"/>
            <w:r w:rsidRPr="005118FF">
              <w:rPr>
                <w:snapToGrid w:val="0"/>
                <w:color w:val="000000"/>
              </w:rPr>
              <w:t xml:space="preserve"> or other charges against each item of property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B7" w14:textId="77777777" w:rsidR="00B33BD7" w:rsidRPr="005118FF" w:rsidRDefault="00B33BD7" w:rsidP="00B71351">
            <w:pPr>
              <w:tabs>
                <w:tab w:val="left" w:pos="300"/>
                <w:tab w:val="left" w:pos="540"/>
                <w:tab w:val="left" w:pos="780"/>
                <w:tab w:val="left" w:pos="126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right="-83"/>
              <w:jc w:val="right"/>
              <w:rPr>
                <w:snapToGrid w:val="0"/>
                <w:color w:val="000000"/>
              </w:rPr>
            </w:pPr>
            <w:r w:rsidRPr="005118FF">
              <w:rPr>
                <w:snapToGrid w:val="0"/>
                <w:color w:val="000000"/>
              </w:rPr>
              <w:t xml:space="preserve"> ($</w:t>
            </w:r>
          </w:p>
        </w:tc>
        <w:bookmarkStart w:id="9" w:name="Text87"/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B8" w14:textId="77777777" w:rsidR="00B33BD7" w:rsidRPr="00402AC4" w:rsidRDefault="00B33BD7" w:rsidP="008E5660">
            <w:pPr>
              <w:tabs>
                <w:tab w:val="left" w:pos="300"/>
                <w:tab w:val="left" w:pos="540"/>
                <w:tab w:val="left" w:pos="780"/>
                <w:tab w:val="left" w:pos="126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hAnsi="Times New Roman"/>
                <w:snapToGrid w:val="0"/>
                <w:color w:val="000000"/>
              </w:rPr>
            </w:pPr>
            <w:r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</w:rPr>
            </w:r>
            <w:r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  <w:bookmarkEnd w:id="9"/>
            <w:r w:rsidRPr="00402AC4">
              <w:rPr>
                <w:rFonts w:cs="Arial"/>
                <w:snapToGrid w:val="0"/>
                <w:color w:val="000000"/>
              </w:rPr>
              <w:t>)</w:t>
            </w:r>
          </w:p>
        </w:tc>
      </w:tr>
      <w:tr w:rsidR="00B33BD7" w14:paraId="1AE808BD" w14:textId="77777777" w:rsidTr="00B71351">
        <w:tc>
          <w:tcPr>
            <w:tcW w:w="81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BA" w14:textId="77777777" w:rsidR="00B33BD7" w:rsidRPr="005118FF" w:rsidRDefault="00B33BD7" w:rsidP="008E5660">
            <w:pPr>
              <w:tabs>
                <w:tab w:val="left" w:pos="162"/>
                <w:tab w:val="left" w:pos="300"/>
                <w:tab w:val="left" w:pos="780"/>
                <w:tab w:val="left" w:pos="126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162"/>
              <w:rPr>
                <w:snapToGrid w:val="0"/>
                <w:color w:val="000000"/>
              </w:rPr>
            </w:pPr>
            <w:r w:rsidRPr="005118FF">
              <w:rPr>
                <w:snapToGrid w:val="0"/>
                <w:color w:val="000000"/>
              </w:rPr>
              <w:t>Net Value of Property Subject to Administration (cannot be less than $0)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BB" w14:textId="77777777" w:rsidR="00B33BD7" w:rsidRPr="005118FF" w:rsidRDefault="00B33BD7" w:rsidP="00B71351">
            <w:pPr>
              <w:tabs>
                <w:tab w:val="left" w:pos="300"/>
                <w:tab w:val="left" w:pos="540"/>
                <w:tab w:val="left" w:pos="780"/>
                <w:tab w:val="left" w:pos="126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right="-83"/>
              <w:jc w:val="right"/>
              <w:rPr>
                <w:snapToGrid w:val="0"/>
                <w:color w:val="000000"/>
              </w:rPr>
            </w:pPr>
            <w:r w:rsidRPr="005118FF">
              <w:rPr>
                <w:snapToGrid w:val="0"/>
                <w:color w:val="000000"/>
              </w:rPr>
              <w:t>$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BC" w14:textId="77777777" w:rsidR="00B33BD7" w:rsidRPr="005118FF" w:rsidRDefault="00B33BD7" w:rsidP="008E5660">
            <w:pPr>
              <w:tabs>
                <w:tab w:val="left" w:pos="300"/>
                <w:tab w:val="left" w:pos="540"/>
                <w:tab w:val="left" w:pos="780"/>
                <w:tab w:val="left" w:pos="126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hAnsi="Times New Roman"/>
                <w:snapToGrid w:val="0"/>
                <w:color w:val="000000"/>
              </w:rPr>
            </w:pPr>
            <w:r w:rsidRPr="005118FF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bookmarkStart w:id="10" w:name="Text60"/>
            <w:r w:rsidRPr="005118FF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5118FF">
              <w:rPr>
                <w:rFonts w:ascii="Times New Roman" w:hAnsi="Times New Roman"/>
                <w:snapToGrid w:val="0"/>
                <w:color w:val="000000"/>
              </w:rPr>
            </w:r>
            <w:r w:rsidRPr="005118FF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5118FF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5118FF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5118FF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5118FF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5118FF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5118FF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  <w:bookmarkEnd w:id="10"/>
          </w:p>
        </w:tc>
      </w:tr>
      <w:tr w:rsidR="00B33BD7" w14:paraId="1AE808C0" w14:textId="77777777" w:rsidTr="00B71351">
        <w:tc>
          <w:tcPr>
            <w:tcW w:w="810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AE808BE" w14:textId="77777777" w:rsidR="00B33BD7" w:rsidRPr="007B2F76" w:rsidRDefault="00B33BD7" w:rsidP="00B71351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spacing w:line="180" w:lineRule="exact"/>
              <w:outlineLvl w:val="0"/>
              <w:rPr>
                <w:snapToGrid w:val="0"/>
                <w:color w:val="000000"/>
              </w:rPr>
            </w:pPr>
          </w:p>
        </w:tc>
        <w:tc>
          <w:tcPr>
            <w:tcW w:w="25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E808BF" w14:textId="77777777" w:rsidR="00B33BD7" w:rsidRPr="007B2F76" w:rsidRDefault="00B33BD7" w:rsidP="00B71351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spacing w:line="180" w:lineRule="exact"/>
              <w:outlineLvl w:val="0"/>
              <w:rPr>
                <w:snapToGrid w:val="0"/>
                <w:color w:val="000000"/>
              </w:rPr>
            </w:pPr>
          </w:p>
        </w:tc>
      </w:tr>
      <w:tr w:rsidR="00B33BD7" w14:paraId="1AE808C2" w14:textId="77777777" w:rsidTr="00B71351">
        <w:trPr>
          <w:trHeight w:val="494"/>
        </w:trPr>
        <w:tc>
          <w:tcPr>
            <w:tcW w:w="10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E808C1" w14:textId="77777777" w:rsidR="00B33BD7" w:rsidRPr="007B2F76" w:rsidRDefault="00B33BD7" w:rsidP="00B33BD7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jc w:val="center"/>
              <w:outlineLvl w:val="0"/>
              <w:rPr>
                <w:snapToGrid w:val="0"/>
                <w:color w:val="000000"/>
              </w:rPr>
            </w:pPr>
            <w:r w:rsidRPr="009D5F06">
              <w:rPr>
                <w:b/>
                <w:snapToGrid w:val="0"/>
              </w:rPr>
              <w:t>Provide itemized lists on attached schedules and clearly designate any marital property interests.</w:t>
            </w:r>
          </w:p>
        </w:tc>
      </w:tr>
      <w:tr w:rsidR="00B33BD7" w14:paraId="1AE808C5" w14:textId="77777777" w:rsidTr="00B71351">
        <w:tc>
          <w:tcPr>
            <w:tcW w:w="653" w:type="dxa"/>
            <w:tcBorders>
              <w:top w:val="single" w:sz="4" w:space="0" w:color="auto"/>
            </w:tcBorders>
          </w:tcPr>
          <w:p w14:paraId="1AE808C3" w14:textId="77777777" w:rsidR="00B33BD7" w:rsidRDefault="00B33BD7" w:rsidP="00B71351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</w:tabs>
              <w:spacing w:line="180" w:lineRule="exact"/>
              <w:ind w:right="-108"/>
              <w:outlineLvl w:val="0"/>
              <w:rPr>
                <w:snapToGrid w:val="0"/>
                <w:color w:val="000000"/>
              </w:rPr>
            </w:pPr>
          </w:p>
        </w:tc>
        <w:tc>
          <w:tcPr>
            <w:tcW w:w="10039" w:type="dxa"/>
            <w:gridSpan w:val="7"/>
            <w:tcBorders>
              <w:top w:val="single" w:sz="4" w:space="0" w:color="auto"/>
            </w:tcBorders>
          </w:tcPr>
          <w:p w14:paraId="1AE808C4" w14:textId="77777777" w:rsidR="00B33BD7" w:rsidRPr="007B2F76" w:rsidRDefault="00B33BD7" w:rsidP="00B71351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spacing w:line="180" w:lineRule="exact"/>
              <w:outlineLvl w:val="0"/>
              <w:rPr>
                <w:snapToGrid w:val="0"/>
                <w:color w:val="000000"/>
              </w:rPr>
            </w:pPr>
          </w:p>
        </w:tc>
      </w:tr>
      <w:tr w:rsidR="00B33BD7" w14:paraId="1AE808C7" w14:textId="77777777" w:rsidTr="00B71351">
        <w:tc>
          <w:tcPr>
            <w:tcW w:w="10692" w:type="dxa"/>
            <w:gridSpan w:val="8"/>
          </w:tcPr>
          <w:p w14:paraId="1AE808C6" w14:textId="77777777" w:rsidR="00B33BD7" w:rsidRPr="007B2F76" w:rsidRDefault="00B33BD7" w:rsidP="00AB7395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outlineLvl w:val="0"/>
              <w:rPr>
                <w:snapToGrid w:val="0"/>
                <w:color w:val="000000"/>
              </w:rPr>
            </w:pPr>
            <w:r w:rsidRPr="007B2F76">
              <w:rPr>
                <w:b/>
                <w:caps/>
              </w:rPr>
              <w:t>Note:</w:t>
            </w:r>
            <w:r w:rsidRPr="007B2F76">
              <w:rPr>
                <w:b/>
              </w:rPr>
              <w:t xml:space="preserve"> </w:t>
            </w:r>
            <w:r w:rsidRPr="007B2F76">
              <w:t>A statutory filing fee must accompany this form.</w:t>
            </w:r>
          </w:p>
        </w:tc>
      </w:tr>
      <w:tr w:rsidR="00B33BD7" w14:paraId="1AE808C9" w14:textId="77777777" w:rsidTr="00B71351">
        <w:tc>
          <w:tcPr>
            <w:tcW w:w="10692" w:type="dxa"/>
            <w:gridSpan w:val="8"/>
          </w:tcPr>
          <w:p w14:paraId="1AE808C8" w14:textId="77777777" w:rsidR="00B33BD7" w:rsidRPr="007B2F76" w:rsidRDefault="00B33BD7" w:rsidP="00B71351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spacing w:line="180" w:lineRule="exact"/>
              <w:outlineLvl w:val="0"/>
              <w:rPr>
                <w:snapToGrid w:val="0"/>
                <w:color w:val="000000"/>
              </w:rPr>
            </w:pPr>
          </w:p>
        </w:tc>
      </w:tr>
      <w:tr w:rsidR="008E5660" w14:paraId="1AE808E0" w14:textId="77777777" w:rsidTr="00B71351">
        <w:tc>
          <w:tcPr>
            <w:tcW w:w="5393" w:type="dxa"/>
            <w:gridSpan w:val="4"/>
          </w:tcPr>
          <w:p w14:paraId="1AE808CA" w14:textId="77777777" w:rsidR="008E5660" w:rsidRPr="00835AFE" w:rsidRDefault="008E5660" w:rsidP="008E5660">
            <w:pPr>
              <w:pStyle w:val="FormField"/>
              <w:keepNext/>
              <w:keepLines/>
              <w:widowControl w:val="0"/>
              <w:tabs>
                <w:tab w:val="left" w:pos="4572"/>
                <w:tab w:val="left" w:pos="5044"/>
              </w:tabs>
              <w:spacing w:after="120" w:line="220" w:lineRule="exact"/>
              <w:ind w:right="-130"/>
              <w:rPr>
                <w:rFonts w:ascii="Arial" w:hAnsi="Arial" w:cs="Arial"/>
                <w:sz w:val="24"/>
                <w:szCs w:val="24"/>
                <w:u w:val="none"/>
              </w:rPr>
            </w:pPr>
            <w:r w:rsidRPr="00835AFE">
              <w:rPr>
                <w:rFonts w:ascii="Arial" w:hAnsi="Arial" w:cs="Arial"/>
                <w:b/>
                <w:u w:val="none"/>
              </w:rPr>
              <w:t>I declare under the</w:t>
            </w:r>
            <w:r>
              <w:rPr>
                <w:rFonts w:ascii="Arial" w:hAnsi="Arial" w:cs="Arial"/>
                <w:b/>
                <w:u w:val="none"/>
              </w:rPr>
              <w:t xml:space="preserve"> criminal</w:t>
            </w:r>
            <w:r w:rsidRPr="00835AFE">
              <w:rPr>
                <w:rFonts w:ascii="Arial" w:hAnsi="Arial" w:cs="Arial"/>
                <w:b/>
                <w:u w:val="none"/>
              </w:rPr>
              <w:t xml:space="preserve"> penalty of false swearing that the information I have provided is true and accurate.</w:t>
            </w:r>
          </w:p>
          <w:p w14:paraId="1AE808CB" w14:textId="77777777" w:rsidR="008E5660" w:rsidRPr="008C4356" w:rsidRDefault="008E5660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28"/>
                <w:szCs w:val="28"/>
                <w:u w:val="single"/>
              </w:rPr>
            </w:pPr>
            <w:r w:rsidRPr="008C4356">
              <w:rPr>
                <w:rFonts w:cs="Arial"/>
                <w:sz w:val="28"/>
                <w:szCs w:val="28"/>
                <w:u w:val="single"/>
              </w:rPr>
              <w:t>►</w:t>
            </w:r>
            <w:r w:rsidR="004923B4">
              <w:rPr>
                <w:u w:val="single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bookmarkStart w:id="11" w:name="Text143"/>
            <w:r w:rsidR="004923B4">
              <w:rPr>
                <w:u w:val="single"/>
              </w:rPr>
              <w:instrText xml:space="preserve"> FORMTEXT </w:instrText>
            </w:r>
            <w:r w:rsidR="004923B4">
              <w:rPr>
                <w:u w:val="single"/>
              </w:rPr>
            </w:r>
            <w:r w:rsidR="004923B4">
              <w:rPr>
                <w:u w:val="single"/>
              </w:rPr>
              <w:fldChar w:fldCharType="separate"/>
            </w:r>
            <w:r w:rsidR="004923B4">
              <w:rPr>
                <w:noProof/>
                <w:u w:val="single"/>
              </w:rPr>
              <w:t> </w:t>
            </w:r>
            <w:r w:rsidR="004923B4">
              <w:rPr>
                <w:noProof/>
                <w:u w:val="single"/>
              </w:rPr>
              <w:t> </w:t>
            </w:r>
            <w:r w:rsidR="004923B4">
              <w:rPr>
                <w:noProof/>
                <w:u w:val="single"/>
              </w:rPr>
              <w:t> </w:t>
            </w:r>
            <w:r w:rsidR="004923B4">
              <w:rPr>
                <w:noProof/>
                <w:u w:val="single"/>
              </w:rPr>
              <w:t> </w:t>
            </w:r>
            <w:r w:rsidR="004923B4">
              <w:rPr>
                <w:noProof/>
                <w:u w:val="single"/>
              </w:rPr>
              <w:t> </w:t>
            </w:r>
            <w:r w:rsidR="004923B4">
              <w:rPr>
                <w:u w:val="single"/>
              </w:rPr>
              <w:fldChar w:fldCharType="end"/>
            </w:r>
            <w:bookmarkEnd w:id="11"/>
            <w:r w:rsidRPr="0003016D">
              <w:rPr>
                <w:u w:val="single"/>
              </w:rPr>
              <w:tab/>
            </w:r>
          </w:p>
          <w:p w14:paraId="1AE808CC" w14:textId="77777777" w:rsidR="008E5660" w:rsidRDefault="008E5660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Personal Representative</w:t>
            </w:r>
          </w:p>
          <w:p w14:paraId="1AE808CD" w14:textId="77777777" w:rsidR="008E5660" w:rsidRDefault="004923B4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8E5660">
              <w:rPr>
                <w:sz w:val="14"/>
                <w:u w:val="single"/>
              </w:rPr>
              <w:tab/>
            </w:r>
          </w:p>
          <w:p w14:paraId="1AE808CE" w14:textId="77777777" w:rsidR="008E5660" w:rsidRDefault="008E5660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Name Printed or Typed</w:t>
            </w:r>
          </w:p>
          <w:p w14:paraId="1AE808CF" w14:textId="77777777" w:rsidR="008E5660" w:rsidRDefault="004923B4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12" w:name="Text58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2"/>
            <w:r w:rsidR="008E5660">
              <w:rPr>
                <w:sz w:val="14"/>
                <w:u w:val="single"/>
              </w:rPr>
              <w:tab/>
            </w:r>
          </w:p>
          <w:p w14:paraId="1AE808D0" w14:textId="77777777" w:rsidR="008E5660" w:rsidRPr="00AC5779" w:rsidRDefault="008E5660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 w:rsidRPr="00AC5779">
              <w:rPr>
                <w:position w:val="6"/>
                <w:sz w:val="14"/>
              </w:rPr>
              <w:t>Address</w:t>
            </w:r>
          </w:p>
          <w:p w14:paraId="1AE808D1" w14:textId="77777777" w:rsidR="008E5660" w:rsidRPr="00AC5779" w:rsidRDefault="004923B4" w:rsidP="008E5660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8E5660" w:rsidRPr="00AC5779">
              <w:rPr>
                <w:u w:val="single"/>
              </w:rPr>
              <w:tab/>
            </w:r>
            <w:r>
              <w:rPr>
                <w:u w:val="single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bookmarkStart w:id="13" w:name="Text144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3"/>
            <w:r w:rsidR="008E5660" w:rsidRPr="00AC5779">
              <w:rPr>
                <w:sz w:val="14"/>
                <w:u w:val="single"/>
              </w:rPr>
              <w:tab/>
            </w:r>
          </w:p>
          <w:p w14:paraId="1AE808D2" w14:textId="77777777" w:rsidR="008E5660" w:rsidRPr="00AC5779" w:rsidRDefault="008E5660" w:rsidP="008E5660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 w:rsidRPr="00AC5779">
              <w:rPr>
                <w:position w:val="6"/>
                <w:sz w:val="14"/>
              </w:rPr>
              <w:t>Email Address</w:t>
            </w:r>
            <w:r w:rsidRPr="00AC5779">
              <w:rPr>
                <w:position w:val="6"/>
                <w:sz w:val="14"/>
              </w:rPr>
              <w:tab/>
              <w:t>Telephone Number</w:t>
            </w:r>
          </w:p>
          <w:p w14:paraId="1AE808D3" w14:textId="77777777" w:rsidR="008E5660" w:rsidRDefault="004923B4" w:rsidP="008E5660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sz w:val="18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8E5660" w:rsidRPr="00AC5779">
              <w:rPr>
                <w:sz w:val="14"/>
                <w:u w:val="single"/>
              </w:rPr>
              <w:tab/>
            </w:r>
            <w:r>
              <w:rPr>
                <w:u w:val="single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bookmarkStart w:id="14" w:name="Text145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4"/>
            <w:r w:rsidR="008E5660" w:rsidRPr="00AC5779">
              <w:rPr>
                <w:sz w:val="18"/>
                <w:u w:val="single"/>
              </w:rPr>
              <w:tab/>
            </w:r>
          </w:p>
          <w:p w14:paraId="1AE808D4" w14:textId="77777777" w:rsidR="008E5660" w:rsidRPr="00EB5FDE" w:rsidRDefault="008E5660" w:rsidP="008E5660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Date</w:t>
            </w:r>
            <w:r w:rsidRPr="00AC5779">
              <w:rPr>
                <w:position w:val="6"/>
                <w:sz w:val="14"/>
              </w:rPr>
              <w:tab/>
            </w:r>
            <w:r>
              <w:rPr>
                <w:position w:val="6"/>
                <w:sz w:val="14"/>
              </w:rPr>
              <w:t>State Bar No</w:t>
            </w:r>
            <w:r w:rsidR="00D7658E">
              <w:rPr>
                <w:position w:val="6"/>
                <w:sz w:val="14"/>
              </w:rPr>
              <w:t>.</w:t>
            </w:r>
            <w:r>
              <w:rPr>
                <w:position w:val="6"/>
                <w:sz w:val="14"/>
              </w:rPr>
              <w:t xml:space="preserve"> (if any)</w:t>
            </w:r>
          </w:p>
        </w:tc>
        <w:tc>
          <w:tcPr>
            <w:tcW w:w="5299" w:type="dxa"/>
            <w:gridSpan w:val="4"/>
          </w:tcPr>
          <w:p w14:paraId="1AE808D5" w14:textId="77777777" w:rsidR="008E5660" w:rsidRPr="00835AFE" w:rsidRDefault="008E5660" w:rsidP="008E5660">
            <w:pPr>
              <w:pStyle w:val="FormField"/>
              <w:keepNext/>
              <w:keepLines/>
              <w:widowControl w:val="0"/>
              <w:tabs>
                <w:tab w:val="left" w:pos="4572"/>
                <w:tab w:val="left" w:pos="5044"/>
              </w:tabs>
              <w:spacing w:after="120" w:line="220" w:lineRule="exact"/>
              <w:ind w:right="-130"/>
              <w:rPr>
                <w:rFonts w:ascii="Arial" w:hAnsi="Arial" w:cs="Arial"/>
                <w:sz w:val="24"/>
                <w:szCs w:val="24"/>
                <w:u w:val="none"/>
              </w:rPr>
            </w:pPr>
            <w:r w:rsidRPr="00835AFE">
              <w:rPr>
                <w:rFonts w:ascii="Arial" w:hAnsi="Arial" w:cs="Arial"/>
                <w:b/>
                <w:u w:val="none"/>
              </w:rPr>
              <w:t>I declare under the</w:t>
            </w:r>
            <w:r>
              <w:rPr>
                <w:rFonts w:ascii="Arial" w:hAnsi="Arial" w:cs="Arial"/>
                <w:b/>
                <w:u w:val="none"/>
              </w:rPr>
              <w:t xml:space="preserve"> criminal</w:t>
            </w:r>
            <w:r w:rsidRPr="00835AFE">
              <w:rPr>
                <w:rFonts w:ascii="Arial" w:hAnsi="Arial" w:cs="Arial"/>
                <w:b/>
                <w:u w:val="none"/>
              </w:rPr>
              <w:t xml:space="preserve"> penalty of false swearing that the information I have provided is true and accurate.</w:t>
            </w:r>
          </w:p>
          <w:p w14:paraId="1AE808D6" w14:textId="77777777" w:rsidR="008E5660" w:rsidRPr="008C4356" w:rsidRDefault="008E5660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28"/>
                <w:szCs w:val="28"/>
                <w:u w:val="single"/>
              </w:rPr>
            </w:pPr>
            <w:r w:rsidRPr="008C4356">
              <w:rPr>
                <w:rFonts w:cs="Arial"/>
                <w:sz w:val="28"/>
                <w:szCs w:val="28"/>
                <w:u w:val="single"/>
              </w:rPr>
              <w:t>►</w:t>
            </w:r>
            <w:r w:rsidR="004923B4"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923B4">
              <w:rPr>
                <w:u w:val="single"/>
              </w:rPr>
              <w:instrText xml:space="preserve"> FORMTEXT </w:instrText>
            </w:r>
            <w:r w:rsidR="004923B4">
              <w:rPr>
                <w:u w:val="single"/>
              </w:rPr>
            </w:r>
            <w:r w:rsidR="004923B4">
              <w:rPr>
                <w:u w:val="single"/>
              </w:rPr>
              <w:fldChar w:fldCharType="separate"/>
            </w:r>
            <w:r w:rsidR="004923B4">
              <w:rPr>
                <w:noProof/>
                <w:u w:val="single"/>
              </w:rPr>
              <w:t> </w:t>
            </w:r>
            <w:r w:rsidR="004923B4">
              <w:rPr>
                <w:noProof/>
                <w:u w:val="single"/>
              </w:rPr>
              <w:t> </w:t>
            </w:r>
            <w:r w:rsidR="004923B4">
              <w:rPr>
                <w:noProof/>
                <w:u w:val="single"/>
              </w:rPr>
              <w:t> </w:t>
            </w:r>
            <w:r w:rsidR="004923B4">
              <w:rPr>
                <w:noProof/>
                <w:u w:val="single"/>
              </w:rPr>
              <w:t> </w:t>
            </w:r>
            <w:r w:rsidR="004923B4">
              <w:rPr>
                <w:noProof/>
                <w:u w:val="single"/>
              </w:rPr>
              <w:t> </w:t>
            </w:r>
            <w:r w:rsidR="004923B4">
              <w:rPr>
                <w:u w:val="single"/>
              </w:rPr>
              <w:fldChar w:fldCharType="end"/>
            </w:r>
            <w:r w:rsidRPr="0003016D">
              <w:rPr>
                <w:u w:val="single"/>
              </w:rPr>
              <w:tab/>
            </w:r>
          </w:p>
          <w:p w14:paraId="1AE808D7" w14:textId="77777777" w:rsidR="008E5660" w:rsidRDefault="008E5660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Personal Representative</w:t>
            </w:r>
          </w:p>
          <w:p w14:paraId="1AE808D8" w14:textId="77777777" w:rsidR="008E5660" w:rsidRDefault="004923B4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8E5660">
              <w:rPr>
                <w:sz w:val="14"/>
                <w:u w:val="single"/>
              </w:rPr>
              <w:tab/>
            </w:r>
          </w:p>
          <w:p w14:paraId="1AE808D9" w14:textId="77777777" w:rsidR="008E5660" w:rsidRDefault="008E5660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Name Printed or Typed</w:t>
            </w:r>
          </w:p>
          <w:p w14:paraId="1AE808DA" w14:textId="77777777" w:rsidR="008E5660" w:rsidRDefault="004923B4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8E5660">
              <w:rPr>
                <w:sz w:val="14"/>
                <w:u w:val="single"/>
              </w:rPr>
              <w:tab/>
            </w:r>
          </w:p>
          <w:p w14:paraId="1AE808DB" w14:textId="77777777" w:rsidR="008E5660" w:rsidRPr="00AC5779" w:rsidRDefault="008E5660" w:rsidP="008E5660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 w:rsidRPr="00AC5779">
              <w:rPr>
                <w:position w:val="6"/>
                <w:sz w:val="14"/>
              </w:rPr>
              <w:t>Address</w:t>
            </w:r>
          </w:p>
          <w:p w14:paraId="1AE808DC" w14:textId="77777777" w:rsidR="008E5660" w:rsidRPr="00AC5779" w:rsidRDefault="004923B4" w:rsidP="008E5660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8E5660" w:rsidRPr="00AC5779">
              <w:rPr>
                <w:u w:val="single"/>
              </w:rPr>
              <w:tab/>
            </w: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8E5660" w:rsidRPr="00AC5779">
              <w:rPr>
                <w:sz w:val="14"/>
                <w:u w:val="single"/>
              </w:rPr>
              <w:tab/>
            </w:r>
          </w:p>
          <w:p w14:paraId="1AE808DD" w14:textId="77777777" w:rsidR="008E5660" w:rsidRPr="00AC5779" w:rsidRDefault="008E5660" w:rsidP="008E5660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 w:rsidRPr="00AC5779">
              <w:rPr>
                <w:position w:val="6"/>
                <w:sz w:val="14"/>
              </w:rPr>
              <w:t>Email Address</w:t>
            </w:r>
            <w:r w:rsidRPr="00AC5779">
              <w:rPr>
                <w:position w:val="6"/>
                <w:sz w:val="14"/>
              </w:rPr>
              <w:tab/>
              <w:t>Telephone Number</w:t>
            </w:r>
          </w:p>
          <w:p w14:paraId="1AE808DE" w14:textId="77777777" w:rsidR="008E5660" w:rsidRDefault="004923B4" w:rsidP="008E5660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sz w:val="18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8E5660" w:rsidRPr="00AC5779">
              <w:rPr>
                <w:sz w:val="14"/>
                <w:u w:val="single"/>
              </w:rPr>
              <w:tab/>
            </w: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8E5660" w:rsidRPr="00AC5779">
              <w:rPr>
                <w:sz w:val="18"/>
                <w:u w:val="single"/>
              </w:rPr>
              <w:tab/>
            </w:r>
          </w:p>
          <w:p w14:paraId="1AE808DF" w14:textId="77777777" w:rsidR="008E5660" w:rsidRPr="00EB5FDE" w:rsidRDefault="008E5660" w:rsidP="008E5660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Date</w:t>
            </w:r>
            <w:r w:rsidRPr="00AC5779">
              <w:rPr>
                <w:position w:val="6"/>
                <w:sz w:val="14"/>
              </w:rPr>
              <w:tab/>
            </w:r>
            <w:r>
              <w:rPr>
                <w:position w:val="6"/>
                <w:sz w:val="14"/>
              </w:rPr>
              <w:t>State Bar No</w:t>
            </w:r>
            <w:r w:rsidR="00D7658E">
              <w:rPr>
                <w:position w:val="6"/>
                <w:sz w:val="14"/>
              </w:rPr>
              <w:t>.</w:t>
            </w:r>
            <w:r>
              <w:rPr>
                <w:position w:val="6"/>
                <w:sz w:val="14"/>
              </w:rPr>
              <w:t xml:space="preserve"> (if any)</w:t>
            </w:r>
          </w:p>
        </w:tc>
      </w:tr>
      <w:tr w:rsidR="008E5660" w14:paraId="1AE808E3" w14:textId="77777777" w:rsidTr="00B71351">
        <w:tc>
          <w:tcPr>
            <w:tcW w:w="5393" w:type="dxa"/>
            <w:gridSpan w:val="4"/>
          </w:tcPr>
          <w:p w14:paraId="1AE808E1" w14:textId="77777777" w:rsidR="008E5660" w:rsidRPr="005D2A16" w:rsidRDefault="008E5660" w:rsidP="008E5660">
            <w:pPr>
              <w:pStyle w:val="Header"/>
              <w:tabs>
                <w:tab w:val="clear" w:pos="4320"/>
                <w:tab w:val="left" w:pos="900"/>
                <w:tab w:val="left" w:pos="4786"/>
                <w:tab w:val="left" w:pos="4918"/>
              </w:tabs>
              <w:spacing w:before="120"/>
              <w:ind w:left="-29"/>
              <w:rPr>
                <w:sz w:val="18"/>
              </w:rPr>
            </w:pPr>
          </w:p>
        </w:tc>
        <w:tc>
          <w:tcPr>
            <w:tcW w:w="5299" w:type="dxa"/>
            <w:gridSpan w:val="4"/>
          </w:tcPr>
          <w:p w14:paraId="1AE808E2" w14:textId="77777777" w:rsidR="008E5660" w:rsidRPr="00F77A99" w:rsidRDefault="008E5660" w:rsidP="008E5660">
            <w:pPr>
              <w:pStyle w:val="Header"/>
              <w:tabs>
                <w:tab w:val="clear" w:pos="4320"/>
                <w:tab w:val="clear" w:pos="8640"/>
                <w:tab w:val="left" w:pos="3480"/>
                <w:tab w:val="left" w:pos="4830"/>
                <w:tab w:val="left" w:pos="5224"/>
              </w:tabs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8E5660" w14:paraId="1AE808E7" w14:textId="77777777" w:rsidTr="008E5660">
        <w:trPr>
          <w:trHeight w:val="539"/>
        </w:trPr>
        <w:tc>
          <w:tcPr>
            <w:tcW w:w="53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E4" w14:textId="77777777" w:rsidR="008E5660" w:rsidRPr="007B2F76" w:rsidRDefault="008E5660" w:rsidP="008E5660">
            <w:pPr>
              <w:rPr>
                <w:sz w:val="14"/>
              </w:rPr>
            </w:pPr>
            <w:proofErr w:type="gramStart"/>
            <w:r w:rsidRPr="007B2F76">
              <w:rPr>
                <w:sz w:val="14"/>
              </w:rPr>
              <w:t>Form</w:t>
            </w:r>
            <w:proofErr w:type="gramEnd"/>
            <w:r w:rsidRPr="007B2F76">
              <w:rPr>
                <w:sz w:val="14"/>
              </w:rPr>
              <w:t xml:space="preserve"> completed by</w:t>
            </w:r>
            <w:proofErr w:type="gramStart"/>
            <w:r w:rsidRPr="007B2F76">
              <w:rPr>
                <w:sz w:val="14"/>
              </w:rPr>
              <w:t>:  (</w:t>
            </w:r>
            <w:proofErr w:type="gramEnd"/>
            <w:r w:rsidRPr="007B2F76">
              <w:rPr>
                <w:sz w:val="14"/>
              </w:rPr>
              <w:t>Name)</w:t>
            </w:r>
          </w:p>
          <w:p w14:paraId="1AE808E5" w14:textId="0F1A614C" w:rsidR="008E5660" w:rsidRPr="005D2A16" w:rsidRDefault="008E5660" w:rsidP="008E5660">
            <w:pPr>
              <w:pStyle w:val="Header"/>
              <w:tabs>
                <w:tab w:val="clear" w:pos="4320"/>
                <w:tab w:val="left" w:pos="900"/>
                <w:tab w:val="left" w:pos="4732"/>
              </w:tabs>
              <w:ind w:right="70"/>
              <w:rPr>
                <w:sz w:val="18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5" w:name="Text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A749D0" w:rsidRPr="00A749D0">
              <w:rPr>
                <w:rFonts w:ascii="Times New Roman" w:hAnsi="Times New Roman"/>
                <w:noProof/>
              </w:rPr>
              <w:t>Bradley J. Sarkauskas</w:t>
            </w:r>
            <w:r>
              <w:rPr>
                <w:rFonts w:ascii="Times New Roman" w:hAnsi="Times New Roman"/>
              </w:rPr>
              <w:fldChar w:fldCharType="end"/>
            </w:r>
            <w:bookmarkEnd w:id="15"/>
          </w:p>
        </w:tc>
        <w:tc>
          <w:tcPr>
            <w:tcW w:w="5299" w:type="dxa"/>
            <w:gridSpan w:val="4"/>
            <w:tcBorders>
              <w:left w:val="single" w:sz="4" w:space="0" w:color="auto"/>
            </w:tcBorders>
          </w:tcPr>
          <w:p w14:paraId="1AE808E6" w14:textId="77777777" w:rsidR="008E5660" w:rsidRPr="00F77A99" w:rsidRDefault="008E5660" w:rsidP="008E5660">
            <w:pPr>
              <w:pStyle w:val="Header"/>
              <w:tabs>
                <w:tab w:val="clear" w:pos="4320"/>
                <w:tab w:val="clear" w:pos="8640"/>
                <w:tab w:val="left" w:pos="5204"/>
              </w:tabs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8E5660" w14:paraId="1AE808EB" w14:textId="77777777" w:rsidTr="00B71351">
        <w:trPr>
          <w:trHeight w:val="702"/>
        </w:trPr>
        <w:tc>
          <w:tcPr>
            <w:tcW w:w="53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E8" w14:textId="77777777" w:rsidR="008E5660" w:rsidRPr="00F77A99" w:rsidRDefault="008E5660" w:rsidP="008E5660">
            <w:pPr>
              <w:pStyle w:val="Header"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r w:rsidRPr="00F77A99">
              <w:rPr>
                <w:sz w:val="14"/>
              </w:rPr>
              <w:t>Address</w:t>
            </w:r>
          </w:p>
          <w:p w14:paraId="65442ECD" w14:textId="77777777" w:rsidR="00A749D0" w:rsidRPr="00A749D0" w:rsidRDefault="008E5660" w:rsidP="00A749D0">
            <w:pPr>
              <w:pStyle w:val="Header"/>
              <w:tabs>
                <w:tab w:val="left" w:pos="900"/>
                <w:tab w:val="left" w:pos="4732"/>
              </w:tabs>
              <w:ind w:right="70"/>
              <w:rPr>
                <w:rFonts w:ascii="Times New Roman" w:hAnsi="Times New Roman"/>
                <w:noProof/>
              </w:rPr>
            </w:pPr>
            <w:r w:rsidRPr="00F77A99">
              <w:rPr>
                <w:rFonts w:ascii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6" w:name="Text4"/>
            <w:r w:rsidRPr="00F77A99">
              <w:rPr>
                <w:rFonts w:ascii="Times New Roman" w:hAnsi="Times New Roman"/>
              </w:rPr>
              <w:instrText xml:space="preserve"> FORMTEXT </w:instrText>
            </w:r>
            <w:r w:rsidRPr="00F77A99">
              <w:rPr>
                <w:rFonts w:ascii="Times New Roman" w:hAnsi="Times New Roman"/>
              </w:rPr>
            </w:r>
            <w:r w:rsidRPr="00F77A99">
              <w:rPr>
                <w:rFonts w:ascii="Times New Roman" w:hAnsi="Times New Roman"/>
              </w:rPr>
              <w:fldChar w:fldCharType="separate"/>
            </w:r>
            <w:r w:rsidR="00A749D0" w:rsidRPr="00A749D0">
              <w:rPr>
                <w:rFonts w:ascii="Times New Roman" w:hAnsi="Times New Roman"/>
                <w:noProof/>
              </w:rPr>
              <w:t>757 N Broadway, Ste 300</w:t>
            </w:r>
          </w:p>
          <w:p w14:paraId="1AE808E9" w14:textId="03C4561A" w:rsidR="008E5660" w:rsidRPr="00F77A99" w:rsidRDefault="00A749D0" w:rsidP="00A749D0">
            <w:pPr>
              <w:pStyle w:val="Header"/>
              <w:tabs>
                <w:tab w:val="clear" w:pos="4320"/>
                <w:tab w:val="left" w:pos="900"/>
                <w:tab w:val="left" w:pos="4732"/>
              </w:tabs>
              <w:ind w:right="70"/>
              <w:rPr>
                <w:sz w:val="18"/>
              </w:rPr>
            </w:pPr>
            <w:r w:rsidRPr="00A749D0">
              <w:rPr>
                <w:rFonts w:ascii="Times New Roman" w:hAnsi="Times New Roman"/>
                <w:noProof/>
              </w:rPr>
              <w:t>Milwaukee, WI 53202</w:t>
            </w:r>
            <w:r w:rsidR="008E5660" w:rsidRPr="00F77A99">
              <w:rPr>
                <w:rFonts w:ascii="Times New Roman" w:hAnsi="Times New Roman"/>
              </w:rPr>
              <w:fldChar w:fldCharType="end"/>
            </w:r>
            <w:bookmarkEnd w:id="16"/>
          </w:p>
        </w:tc>
        <w:tc>
          <w:tcPr>
            <w:tcW w:w="5299" w:type="dxa"/>
            <w:gridSpan w:val="4"/>
            <w:tcBorders>
              <w:left w:val="single" w:sz="4" w:space="0" w:color="auto"/>
            </w:tcBorders>
          </w:tcPr>
          <w:p w14:paraId="1AE808EA" w14:textId="77777777" w:rsidR="008E5660" w:rsidRPr="007B2F76" w:rsidRDefault="008E5660" w:rsidP="008E5660">
            <w:pPr>
              <w:pStyle w:val="Header"/>
              <w:tabs>
                <w:tab w:val="clear" w:pos="4320"/>
                <w:tab w:val="clear" w:pos="8640"/>
                <w:tab w:val="left" w:pos="5204"/>
              </w:tabs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8E5660" w14:paraId="1AE808EF" w14:textId="77777777" w:rsidTr="00B71351">
        <w:trPr>
          <w:trHeight w:val="458"/>
        </w:trPr>
        <w:tc>
          <w:tcPr>
            <w:tcW w:w="53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EC" w14:textId="77777777" w:rsidR="008E5660" w:rsidRPr="00F77A99" w:rsidRDefault="008E5660" w:rsidP="008E5660">
            <w:pPr>
              <w:pStyle w:val="Header"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r w:rsidRPr="00F77A99">
              <w:rPr>
                <w:sz w:val="14"/>
              </w:rPr>
              <w:t>Email Address</w:t>
            </w:r>
          </w:p>
          <w:p w14:paraId="1AE808ED" w14:textId="5BEB87C8" w:rsidR="008E5660" w:rsidRPr="00F77A99" w:rsidRDefault="008E5660" w:rsidP="008E5660">
            <w:pPr>
              <w:pStyle w:val="Header"/>
              <w:tabs>
                <w:tab w:val="clear" w:pos="4320"/>
                <w:tab w:val="clear" w:pos="8640"/>
              </w:tabs>
              <w:rPr>
                <w:sz w:val="14"/>
              </w:rPr>
            </w:pPr>
            <w:r w:rsidRPr="00F77A99">
              <w:rPr>
                <w:rFonts w:ascii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77A99">
              <w:rPr>
                <w:rFonts w:ascii="Times New Roman" w:hAnsi="Times New Roman"/>
              </w:rPr>
              <w:instrText xml:space="preserve"> FORMTEXT </w:instrText>
            </w:r>
            <w:r w:rsidRPr="00F77A99">
              <w:rPr>
                <w:rFonts w:ascii="Times New Roman" w:hAnsi="Times New Roman"/>
              </w:rPr>
            </w:r>
            <w:r w:rsidRPr="00F77A99">
              <w:rPr>
                <w:rFonts w:ascii="Times New Roman" w:hAnsi="Times New Roman"/>
              </w:rPr>
              <w:fldChar w:fldCharType="separate"/>
            </w:r>
            <w:r w:rsidR="00A749D0">
              <w:rPr>
                <w:rFonts w:ascii="Times New Roman" w:hAnsi="Times New Roman"/>
                <w:noProof/>
              </w:rPr>
              <w:t>brad@heritagelawwi.com</w:t>
            </w:r>
            <w:r w:rsidRPr="00F77A99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299" w:type="dxa"/>
            <w:gridSpan w:val="4"/>
            <w:tcBorders>
              <w:left w:val="single" w:sz="4" w:space="0" w:color="auto"/>
            </w:tcBorders>
          </w:tcPr>
          <w:p w14:paraId="1AE808EE" w14:textId="77777777" w:rsidR="008E5660" w:rsidRPr="007B2F76" w:rsidRDefault="008E5660" w:rsidP="008E5660">
            <w:pPr>
              <w:pStyle w:val="Header"/>
              <w:tabs>
                <w:tab w:val="clear" w:pos="4320"/>
                <w:tab w:val="clear" w:pos="8640"/>
                <w:tab w:val="left" w:pos="5204"/>
              </w:tabs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8E5660" w14:paraId="1AE808F5" w14:textId="77777777" w:rsidTr="008E5660">
        <w:trPr>
          <w:trHeight w:val="503"/>
        </w:trPr>
        <w:tc>
          <w:tcPr>
            <w:tcW w:w="3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F0" w14:textId="77777777" w:rsidR="008E5660" w:rsidRPr="007B2F76" w:rsidRDefault="008E5660" w:rsidP="008E5660">
            <w:pPr>
              <w:pStyle w:val="Header"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r w:rsidRPr="007B2F76">
              <w:rPr>
                <w:sz w:val="14"/>
              </w:rPr>
              <w:t>Telephone Number</w:t>
            </w:r>
          </w:p>
          <w:p w14:paraId="1AE808F1" w14:textId="0C202A36" w:rsidR="008E5660" w:rsidRPr="007B2F76" w:rsidRDefault="008E5660" w:rsidP="008E5660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A749D0">
              <w:rPr>
                <w:rFonts w:ascii="Times New Roman" w:hAnsi="Times New Roman"/>
                <w:noProof/>
              </w:rPr>
              <w:t>414-253-8500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8F2" w14:textId="77777777" w:rsidR="008E5660" w:rsidRPr="007B2F76" w:rsidRDefault="008E5660" w:rsidP="008E5660">
            <w:pPr>
              <w:pStyle w:val="Header"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r w:rsidRPr="007B2F76">
              <w:rPr>
                <w:sz w:val="14"/>
              </w:rPr>
              <w:t>Bar Number (If any)</w:t>
            </w:r>
          </w:p>
          <w:p w14:paraId="1AE808F3" w14:textId="37EBC923" w:rsidR="008E5660" w:rsidRPr="007B2F76" w:rsidRDefault="008E5660" w:rsidP="008E5660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7" w:name="Text3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A749D0">
              <w:rPr>
                <w:rFonts w:ascii="Times New Roman" w:hAnsi="Times New Roman"/>
                <w:noProof/>
              </w:rPr>
              <w:t>1076331</w:t>
            </w:r>
            <w:r>
              <w:rPr>
                <w:rFonts w:ascii="Times New Roman" w:hAnsi="Times New Roman"/>
              </w:rPr>
              <w:fldChar w:fldCharType="end"/>
            </w:r>
            <w:bookmarkEnd w:id="17"/>
          </w:p>
        </w:tc>
        <w:tc>
          <w:tcPr>
            <w:tcW w:w="5299" w:type="dxa"/>
            <w:gridSpan w:val="4"/>
            <w:tcBorders>
              <w:left w:val="single" w:sz="4" w:space="0" w:color="auto"/>
            </w:tcBorders>
          </w:tcPr>
          <w:p w14:paraId="1AE808F4" w14:textId="77777777" w:rsidR="008E5660" w:rsidRPr="007B2F76" w:rsidRDefault="008E5660" w:rsidP="008E5660">
            <w:pPr>
              <w:pStyle w:val="Header"/>
              <w:tabs>
                <w:tab w:val="clear" w:pos="4320"/>
                <w:tab w:val="clear" w:pos="8640"/>
                <w:tab w:val="left" w:pos="5204"/>
              </w:tabs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8E5660" w14:paraId="1AE808FD" w14:textId="77777777" w:rsidTr="00B71351">
        <w:tc>
          <w:tcPr>
            <w:tcW w:w="10692" w:type="dxa"/>
            <w:gridSpan w:val="8"/>
            <w:tcBorders>
              <w:bottom w:val="single" w:sz="4" w:space="0" w:color="auto"/>
            </w:tcBorders>
          </w:tcPr>
          <w:p w14:paraId="1AE808F6" w14:textId="77777777" w:rsidR="008E5660" w:rsidRDefault="008E5660" w:rsidP="008E5660">
            <w:pPr>
              <w:pStyle w:val="Header"/>
              <w:tabs>
                <w:tab w:val="clear" w:pos="4320"/>
                <w:tab w:val="clear" w:pos="8640"/>
                <w:tab w:val="left" w:pos="5204"/>
              </w:tabs>
              <w:rPr>
                <w:rFonts w:cs="Arial"/>
                <w:sz w:val="28"/>
                <w:szCs w:val="28"/>
                <w:u w:val="single"/>
              </w:rPr>
            </w:pPr>
          </w:p>
          <w:p w14:paraId="1AE808F7" w14:textId="77777777" w:rsidR="008E5660" w:rsidRDefault="008E5660" w:rsidP="008E5660">
            <w:pPr>
              <w:pStyle w:val="Header"/>
              <w:tabs>
                <w:tab w:val="clear" w:pos="4320"/>
                <w:tab w:val="clear" w:pos="8640"/>
                <w:tab w:val="left" w:pos="5204"/>
              </w:tabs>
              <w:rPr>
                <w:rFonts w:cs="Arial"/>
                <w:sz w:val="28"/>
                <w:szCs w:val="28"/>
                <w:u w:val="single"/>
              </w:rPr>
            </w:pPr>
          </w:p>
          <w:p w14:paraId="1AE808F8" w14:textId="77777777" w:rsidR="008E5660" w:rsidRDefault="008E5660" w:rsidP="008E5660">
            <w:pPr>
              <w:pStyle w:val="Header"/>
              <w:tabs>
                <w:tab w:val="clear" w:pos="4320"/>
                <w:tab w:val="clear" w:pos="8640"/>
                <w:tab w:val="left" w:pos="5204"/>
              </w:tabs>
              <w:rPr>
                <w:rFonts w:cs="Arial"/>
                <w:sz w:val="28"/>
                <w:szCs w:val="28"/>
                <w:u w:val="single"/>
              </w:rPr>
            </w:pPr>
          </w:p>
          <w:p w14:paraId="1AE808F9" w14:textId="77777777" w:rsidR="008E5660" w:rsidRDefault="008E5660" w:rsidP="008E5660">
            <w:pPr>
              <w:pStyle w:val="Header"/>
              <w:tabs>
                <w:tab w:val="clear" w:pos="4320"/>
                <w:tab w:val="clear" w:pos="8640"/>
                <w:tab w:val="left" w:pos="5204"/>
              </w:tabs>
              <w:rPr>
                <w:rFonts w:cs="Arial"/>
                <w:sz w:val="28"/>
                <w:szCs w:val="28"/>
                <w:u w:val="single"/>
              </w:rPr>
            </w:pPr>
          </w:p>
          <w:p w14:paraId="1AE808FA" w14:textId="77777777" w:rsidR="008E5660" w:rsidRDefault="008E5660" w:rsidP="008E5660">
            <w:pPr>
              <w:pStyle w:val="Header"/>
              <w:tabs>
                <w:tab w:val="clear" w:pos="4320"/>
                <w:tab w:val="clear" w:pos="8640"/>
                <w:tab w:val="left" w:pos="5204"/>
              </w:tabs>
              <w:rPr>
                <w:rFonts w:cs="Arial"/>
                <w:sz w:val="28"/>
                <w:szCs w:val="28"/>
                <w:u w:val="single"/>
              </w:rPr>
            </w:pPr>
          </w:p>
          <w:p w14:paraId="1AE808FB" w14:textId="77777777" w:rsidR="008E5660" w:rsidRDefault="008E5660" w:rsidP="008E5660">
            <w:pPr>
              <w:pStyle w:val="Header"/>
              <w:tabs>
                <w:tab w:val="clear" w:pos="4320"/>
                <w:tab w:val="clear" w:pos="8640"/>
                <w:tab w:val="left" w:pos="5204"/>
              </w:tabs>
              <w:rPr>
                <w:rFonts w:cs="Arial"/>
                <w:sz w:val="28"/>
                <w:szCs w:val="28"/>
                <w:u w:val="single"/>
              </w:rPr>
            </w:pPr>
          </w:p>
          <w:p w14:paraId="1AE808FC" w14:textId="77777777" w:rsidR="008E5660" w:rsidRPr="007B2F76" w:rsidRDefault="008E5660" w:rsidP="008E5660">
            <w:pPr>
              <w:pStyle w:val="Header"/>
              <w:tabs>
                <w:tab w:val="clear" w:pos="4320"/>
                <w:tab w:val="clear" w:pos="8640"/>
                <w:tab w:val="left" w:pos="5204"/>
              </w:tabs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8E5660" w14:paraId="1AE80903" w14:textId="77777777" w:rsidTr="00B71351"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E808FE" w14:textId="77777777" w:rsidR="008E5660" w:rsidRPr="007B2F76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7B2F76">
              <w:rPr>
                <w:b/>
                <w:bCs/>
              </w:rPr>
              <w:lastRenderedPageBreak/>
              <w:t>Number</w:t>
            </w:r>
          </w:p>
        </w:tc>
        <w:tc>
          <w:tcPr>
            <w:tcW w:w="6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E808FF" w14:textId="77777777" w:rsidR="008E5660" w:rsidRPr="009D5F06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jc w:val="center"/>
              <w:rPr>
                <w:b/>
              </w:rPr>
            </w:pPr>
            <w:r w:rsidRPr="009D5F06">
              <w:rPr>
                <w:b/>
              </w:rPr>
              <w:t>Supporting Inventory Schedules</w:t>
            </w:r>
          </w:p>
          <w:p w14:paraId="1AE80900" w14:textId="77777777" w:rsidR="008E5660" w:rsidRPr="009D5F06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00" w:lineRule="exact"/>
              <w:ind w:left="522" w:right="252"/>
              <w:jc w:val="center"/>
              <w:rPr>
                <w:sz w:val="16"/>
                <w:szCs w:val="16"/>
              </w:rPr>
            </w:pPr>
            <w:r w:rsidRPr="009D5F06">
              <w:rPr>
                <w:sz w:val="16"/>
                <w:szCs w:val="16"/>
              </w:rPr>
              <w:t>(Description of propert</w:t>
            </w:r>
            <w:r>
              <w:rPr>
                <w:sz w:val="16"/>
                <w:szCs w:val="16"/>
              </w:rPr>
              <w:t xml:space="preserve">y </w:t>
            </w:r>
            <w:r w:rsidRPr="009D5F06">
              <w:rPr>
                <w:sz w:val="16"/>
                <w:szCs w:val="16"/>
              </w:rPr>
              <w:t xml:space="preserve">including digital property as defined under </w:t>
            </w:r>
            <w:r w:rsidRPr="009D5F06">
              <w:rPr>
                <w:rFonts w:cs="Arial"/>
                <w:sz w:val="16"/>
                <w:szCs w:val="16"/>
              </w:rPr>
              <w:t>§</w:t>
            </w:r>
            <w:r w:rsidRPr="009D5F06">
              <w:rPr>
                <w:sz w:val="16"/>
                <w:szCs w:val="16"/>
              </w:rPr>
              <w:t xml:space="preserve">711.03(10), Wis. Stats., legal description of real estate, and related encumbrances, </w:t>
            </w:r>
            <w:proofErr w:type="gramStart"/>
            <w:r w:rsidRPr="009D5F06">
              <w:rPr>
                <w:sz w:val="16"/>
                <w:szCs w:val="16"/>
              </w:rPr>
              <w:t>liens</w:t>
            </w:r>
            <w:proofErr w:type="gramEnd"/>
            <w:r w:rsidRPr="009D5F06">
              <w:rPr>
                <w:sz w:val="16"/>
                <w:szCs w:val="16"/>
              </w:rPr>
              <w:t xml:space="preserve"> or other charges against each item.)</w:t>
            </w:r>
          </w:p>
          <w:p w14:paraId="1AE80901" w14:textId="77777777" w:rsidR="008E5660" w:rsidRPr="007B2F76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jc w:val="center"/>
              <w:rPr>
                <w:b/>
              </w:rPr>
            </w:pPr>
            <w:r w:rsidRPr="009D5F06">
              <w:rPr>
                <w:b/>
                <w:sz w:val="18"/>
                <w:szCs w:val="18"/>
              </w:rPr>
              <w:t>Clearly designate marital property</w:t>
            </w:r>
            <w:r w:rsidRPr="00B3392D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28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E80902" w14:textId="77777777" w:rsidR="008E5660" w:rsidRPr="007B2F76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left="-128" w:right="-54"/>
              <w:jc w:val="center"/>
              <w:rPr>
                <w:b/>
                <w:bCs/>
              </w:rPr>
            </w:pPr>
            <w:r w:rsidRPr="007B2F76">
              <w:rPr>
                <w:b/>
                <w:bCs/>
              </w:rPr>
              <w:t>Value of Decedent's Interest on Date of Death</w:t>
            </w:r>
          </w:p>
        </w:tc>
      </w:tr>
      <w:tr w:rsidR="008E5660" w14:paraId="1AE8095B" w14:textId="77777777" w:rsidTr="00B71351">
        <w:trPr>
          <w:trHeight w:val="8450"/>
        </w:trPr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904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7B2F76">
              <w:br w:type="page"/>
            </w:r>
            <w:r w:rsidRPr="007B2F76">
              <w:br w:type="page"/>
            </w:r>
            <w:r w:rsidRPr="007B2F76">
              <w:rPr>
                <w:rFonts w:ascii="Times New Roman" w:hAnsi="Times New Roman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bookmarkStart w:id="18" w:name="Text61"/>
            <w:r w:rsidRPr="007B2F76">
              <w:rPr>
                <w:rFonts w:ascii="Times New Roman" w:hAnsi="Times New Roman"/>
              </w:rPr>
              <w:instrText xml:space="preserve"> FORMTEXT </w:instrText>
            </w:r>
            <w:r w:rsidRPr="007B2F76">
              <w:rPr>
                <w:rFonts w:ascii="Times New Roman" w:hAnsi="Times New Roman"/>
              </w:rPr>
            </w:r>
            <w:r w:rsidRPr="007B2F76">
              <w:rPr>
                <w:rFonts w:ascii="Times New Roman" w:hAnsi="Times New Roman"/>
              </w:rPr>
              <w:fldChar w:fldCharType="separate"/>
            </w:r>
            <w:r w:rsidRPr="007B2F76">
              <w:rPr>
                <w:rFonts w:ascii="Times New Roman" w:hAnsi="Times New Roman"/>
                <w:noProof/>
              </w:rPr>
              <w:t> </w:t>
            </w:r>
            <w:r w:rsidRPr="007B2F76">
              <w:rPr>
                <w:rFonts w:ascii="Times New Roman" w:hAnsi="Times New Roman"/>
                <w:noProof/>
              </w:rPr>
              <w:t> </w:t>
            </w:r>
            <w:r w:rsidRPr="007B2F76">
              <w:rPr>
                <w:rFonts w:ascii="Times New Roman" w:hAnsi="Times New Roman"/>
                <w:noProof/>
              </w:rPr>
              <w:t> </w:t>
            </w:r>
            <w:r w:rsidRPr="007B2F76">
              <w:rPr>
                <w:rFonts w:ascii="Times New Roman" w:hAnsi="Times New Roman"/>
                <w:noProof/>
              </w:rPr>
              <w:t> </w:t>
            </w:r>
            <w:r w:rsidRPr="007B2F76">
              <w:rPr>
                <w:rFonts w:ascii="Times New Roman" w:hAnsi="Times New Roman"/>
                <w:noProof/>
              </w:rPr>
              <w:t> </w:t>
            </w:r>
            <w:r w:rsidRPr="007B2F76">
              <w:rPr>
                <w:rFonts w:ascii="Times New Roman" w:hAnsi="Times New Roman"/>
              </w:rPr>
              <w:fldChar w:fldCharType="end"/>
            </w:r>
            <w:bookmarkEnd w:id="18"/>
          </w:p>
          <w:p w14:paraId="1AE80905" w14:textId="77777777" w:rsidR="008E5660" w:rsidRPr="00180276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 w:rsidRPr="00180276">
              <w:rPr>
                <w:rFonts w:ascii="Times New Roman" w:hAnsi="Times New Roman"/>
                <w:bCs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bookmarkStart w:id="19" w:name="Text108"/>
            <w:r w:rsidRPr="00180276">
              <w:rPr>
                <w:rFonts w:ascii="Times New Roman" w:hAnsi="Times New Roman"/>
                <w:bCs/>
              </w:rPr>
              <w:instrText xml:space="preserve"> FORMTEXT </w:instrText>
            </w:r>
            <w:r w:rsidRPr="00180276">
              <w:rPr>
                <w:rFonts w:ascii="Times New Roman" w:hAnsi="Times New Roman"/>
                <w:bCs/>
              </w:rPr>
            </w:r>
            <w:r w:rsidRPr="00180276">
              <w:rPr>
                <w:rFonts w:ascii="Times New Roman" w:hAnsi="Times New Roman"/>
                <w:bCs/>
              </w:rPr>
              <w:fldChar w:fldCharType="separate"/>
            </w:r>
            <w:r w:rsidRPr="00180276">
              <w:rPr>
                <w:rFonts w:ascii="Times New Roman" w:hAnsi="Times New Roman"/>
                <w:bCs/>
                <w:noProof/>
              </w:rPr>
              <w:t> </w:t>
            </w:r>
            <w:r w:rsidRPr="00180276">
              <w:rPr>
                <w:rFonts w:ascii="Times New Roman" w:hAnsi="Times New Roman"/>
                <w:bCs/>
                <w:noProof/>
              </w:rPr>
              <w:t> </w:t>
            </w:r>
            <w:r w:rsidRPr="00180276">
              <w:rPr>
                <w:rFonts w:ascii="Times New Roman" w:hAnsi="Times New Roman"/>
                <w:bCs/>
                <w:noProof/>
              </w:rPr>
              <w:t> </w:t>
            </w:r>
            <w:r w:rsidRPr="00180276">
              <w:rPr>
                <w:rFonts w:ascii="Times New Roman" w:hAnsi="Times New Roman"/>
                <w:bCs/>
                <w:noProof/>
              </w:rPr>
              <w:t> </w:t>
            </w:r>
            <w:r w:rsidRPr="00180276">
              <w:rPr>
                <w:rFonts w:ascii="Times New Roman" w:hAnsi="Times New Roman"/>
                <w:bCs/>
                <w:noProof/>
              </w:rPr>
              <w:t> </w:t>
            </w:r>
            <w:r w:rsidRPr="00180276">
              <w:rPr>
                <w:rFonts w:ascii="Times New Roman" w:hAnsi="Times New Roman"/>
                <w:bCs/>
              </w:rPr>
              <w:fldChar w:fldCharType="end"/>
            </w:r>
            <w:bookmarkEnd w:id="19"/>
          </w:p>
          <w:p w14:paraId="1AE80906" w14:textId="77777777" w:rsidR="008E5660" w:rsidRPr="00102678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 w:rsidRPr="00102678">
              <w:rPr>
                <w:rFonts w:ascii="Times New Roman" w:hAnsi="Times New Roman"/>
                <w:bCs/>
              </w:rPr>
              <w:fldChar w:fldCharType="begin">
                <w:ffData>
                  <w:name w:val="Text111"/>
                  <w:enabled/>
                  <w:calcOnExit w:val="0"/>
                  <w:textInput/>
                </w:ffData>
              </w:fldChar>
            </w:r>
            <w:bookmarkStart w:id="20" w:name="Text111"/>
            <w:r w:rsidRPr="00102678">
              <w:rPr>
                <w:rFonts w:ascii="Times New Roman" w:hAnsi="Times New Roman"/>
                <w:bCs/>
              </w:rPr>
              <w:instrText xml:space="preserve"> FORMTEXT </w:instrText>
            </w:r>
            <w:r w:rsidRPr="00102678">
              <w:rPr>
                <w:rFonts w:ascii="Times New Roman" w:hAnsi="Times New Roman"/>
                <w:bCs/>
              </w:rPr>
            </w:r>
            <w:r w:rsidRPr="00102678">
              <w:rPr>
                <w:rFonts w:ascii="Times New Roman" w:hAnsi="Times New Roman"/>
                <w:bCs/>
              </w:rPr>
              <w:fldChar w:fldCharType="separate"/>
            </w:r>
            <w:r w:rsidRPr="00102678">
              <w:rPr>
                <w:rFonts w:ascii="Times New Roman" w:hAnsi="Times New Roman"/>
                <w:bCs/>
                <w:noProof/>
              </w:rPr>
              <w:t> </w:t>
            </w:r>
            <w:r w:rsidRPr="00102678">
              <w:rPr>
                <w:rFonts w:ascii="Times New Roman" w:hAnsi="Times New Roman"/>
                <w:bCs/>
                <w:noProof/>
              </w:rPr>
              <w:t> </w:t>
            </w:r>
            <w:r w:rsidRPr="00102678">
              <w:rPr>
                <w:rFonts w:ascii="Times New Roman" w:hAnsi="Times New Roman"/>
                <w:bCs/>
                <w:noProof/>
              </w:rPr>
              <w:t> </w:t>
            </w:r>
            <w:r w:rsidRPr="00102678">
              <w:rPr>
                <w:rFonts w:ascii="Times New Roman" w:hAnsi="Times New Roman"/>
                <w:bCs/>
                <w:noProof/>
              </w:rPr>
              <w:t> </w:t>
            </w:r>
            <w:r w:rsidRPr="00102678">
              <w:rPr>
                <w:rFonts w:ascii="Times New Roman" w:hAnsi="Times New Roman"/>
                <w:bCs/>
                <w:noProof/>
              </w:rPr>
              <w:t> </w:t>
            </w:r>
            <w:r w:rsidRPr="00102678">
              <w:rPr>
                <w:rFonts w:ascii="Times New Roman" w:hAnsi="Times New Roman"/>
                <w:bCs/>
              </w:rPr>
              <w:fldChar w:fldCharType="end"/>
            </w:r>
            <w:bookmarkEnd w:id="20"/>
          </w:p>
          <w:p w14:paraId="1AE80907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4"/>
                  <w:enabled/>
                  <w:calcOnExit w:val="0"/>
                  <w:textInput/>
                </w:ffData>
              </w:fldChar>
            </w:r>
            <w:bookmarkStart w:id="21" w:name="Text114"/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  <w:bookmarkEnd w:id="21"/>
          </w:p>
          <w:p w14:paraId="1AE80908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bookmarkStart w:id="22" w:name="Text117"/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  <w:bookmarkEnd w:id="22"/>
          </w:p>
          <w:p w14:paraId="1AE80909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0A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0B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0C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0D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0E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0F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0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1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2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3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4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5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6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7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8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9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A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B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C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D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E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1F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20" w14:textId="77777777" w:rsidR="008E5660" w:rsidRPr="00180276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</w:tc>
        <w:tc>
          <w:tcPr>
            <w:tcW w:w="6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921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bookmarkStart w:id="23" w:name="Text106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23"/>
          </w:p>
          <w:p w14:paraId="1AE80922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bookmarkStart w:id="24" w:name="Text109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24"/>
          </w:p>
          <w:p w14:paraId="1AE80923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12"/>
                  <w:enabled/>
                  <w:calcOnExit w:val="0"/>
                  <w:textInput/>
                </w:ffData>
              </w:fldChar>
            </w:r>
            <w:bookmarkStart w:id="25" w:name="Text11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25"/>
          </w:p>
          <w:p w14:paraId="1AE80924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15"/>
                  <w:enabled/>
                  <w:calcOnExit w:val="0"/>
                  <w:textInput/>
                </w:ffData>
              </w:fldChar>
            </w:r>
            <w:bookmarkStart w:id="26" w:name="Text115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26"/>
          </w:p>
          <w:p w14:paraId="1AE80925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26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27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28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29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2A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2B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2C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2D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2E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2F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0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1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2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3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4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5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6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7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8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9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A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B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C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3D" w14:textId="77777777" w:rsidR="008E5660" w:rsidRPr="00B90018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</w:tc>
        <w:tc>
          <w:tcPr>
            <w:tcW w:w="28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93E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bookmarkStart w:id="27" w:name="Text107"/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  <w:bookmarkEnd w:id="27"/>
          </w:p>
          <w:p w14:paraId="1AE8093F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0"/>
                  <w:enabled/>
                  <w:calcOnExit w:val="0"/>
                  <w:textInput/>
                </w:ffData>
              </w:fldChar>
            </w:r>
            <w:bookmarkStart w:id="28" w:name="Text110"/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  <w:bookmarkEnd w:id="28"/>
          </w:p>
          <w:p w14:paraId="1AE80940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3"/>
                  <w:enabled/>
                  <w:calcOnExit w:val="0"/>
                  <w:textInput/>
                </w:ffData>
              </w:fldChar>
            </w:r>
            <w:bookmarkStart w:id="29" w:name="Text113"/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  <w:bookmarkEnd w:id="29"/>
          </w:p>
          <w:p w14:paraId="1AE80941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6"/>
                  <w:enabled/>
                  <w:calcOnExit w:val="0"/>
                  <w:textInput/>
                </w:ffData>
              </w:fldChar>
            </w:r>
            <w:bookmarkStart w:id="30" w:name="Text116"/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  <w:bookmarkEnd w:id="30"/>
          </w:p>
          <w:p w14:paraId="1AE80942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3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4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5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6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7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8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9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A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B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C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D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E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4F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50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51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52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53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54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55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56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57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58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59" w14:textId="77777777" w:rsidR="008E5660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  <w:p w14:paraId="1AE8095A" w14:textId="77777777" w:rsidR="008E5660" w:rsidRPr="00B90018" w:rsidRDefault="008E5660" w:rsidP="008E5660">
            <w:pPr>
              <w:pStyle w:val="Header"/>
              <w:widowControl w:val="0"/>
              <w:tabs>
                <w:tab w:val="clear" w:pos="4320"/>
                <w:tab w:val="clear" w:pos="8640"/>
                <w:tab w:val="left" w:pos="2412"/>
              </w:tabs>
              <w:ind w:right="-5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</w:tc>
      </w:tr>
    </w:tbl>
    <w:p w14:paraId="1AE8095C" w14:textId="77777777" w:rsidR="003311F7" w:rsidRDefault="003311F7">
      <w:pPr>
        <w:sectPr w:rsidR="003311F7" w:rsidSect="00AB7395">
          <w:headerReference w:type="even" r:id="rId8"/>
          <w:headerReference w:type="default" r:id="rId9"/>
          <w:footerReference w:type="default" r:id="rId10"/>
          <w:footerReference w:type="first" r:id="rId11"/>
          <w:type w:val="continuous"/>
          <w:pgSz w:w="12240" w:h="15840" w:code="1"/>
          <w:pgMar w:top="720" w:right="720" w:bottom="720" w:left="720" w:header="432" w:footer="288" w:gutter="0"/>
          <w:cols w:space="720"/>
          <w:titlePg/>
          <w:docGrid w:linePitch="272"/>
        </w:sectPr>
      </w:pPr>
    </w:p>
    <w:p w14:paraId="1AE8095D" w14:textId="77777777" w:rsidR="003311F7" w:rsidRPr="008E732C" w:rsidRDefault="003311F7" w:rsidP="006055EE">
      <w:pPr>
        <w:pStyle w:val="Header"/>
        <w:widowControl w:val="0"/>
        <w:tabs>
          <w:tab w:val="clear" w:pos="4320"/>
          <w:tab w:val="clear" w:pos="8640"/>
          <w:tab w:val="left" w:pos="1440"/>
          <w:tab w:val="left" w:pos="7830"/>
        </w:tabs>
      </w:pPr>
    </w:p>
    <w:sectPr w:rsidR="003311F7" w:rsidRPr="008E732C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2240" w:h="15840" w:code="1"/>
      <w:pgMar w:top="1008" w:right="936" w:bottom="1080" w:left="936" w:header="864" w:footer="432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29D71" w14:textId="77777777" w:rsidR="00860D39" w:rsidRDefault="00860D39">
      <w:r>
        <w:separator/>
      </w:r>
    </w:p>
  </w:endnote>
  <w:endnote w:type="continuationSeparator" w:id="0">
    <w:p w14:paraId="49EFAA38" w14:textId="77777777" w:rsidR="00860D39" w:rsidRDefault="0086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0965" w14:textId="77777777" w:rsidR="008E5660" w:rsidRDefault="008E5660" w:rsidP="00565231">
    <w:pPr>
      <w:pStyle w:val="Footer"/>
      <w:tabs>
        <w:tab w:val="right" w:pos="10260"/>
      </w:tabs>
      <w:spacing w:before="120" w:line="240" w:lineRule="auto"/>
    </w:pPr>
    <w:r>
      <w:t>PR</w:t>
    </w:r>
    <w:r w:rsidRPr="007B2F76">
      <w:t>-1811,</w:t>
    </w:r>
    <w:r>
      <w:t xml:space="preserve"> </w:t>
    </w:r>
    <w:r w:rsidR="00863B5D">
      <w:t>05/24</w:t>
    </w:r>
    <w:r>
      <w:t xml:space="preserve"> Inventory</w:t>
    </w:r>
    <w:r w:rsidRPr="007B2F76">
      <w:t xml:space="preserve"> </w:t>
    </w:r>
    <w:r>
      <w:t>(</w:t>
    </w:r>
    <w:r>
      <w:fldChar w:fldCharType="begin"/>
    </w:r>
    <w:r>
      <w:instrText xml:space="preserve"> DOCPROPERTY "Title_Line2" \* MERGEFORMAT </w:instrText>
    </w:r>
    <w:r>
      <w:fldChar w:fldCharType="end"/>
    </w:r>
    <w:r>
      <w:t xml:space="preserve">Informal Administration and </w:t>
    </w:r>
    <w:r>
      <w:fldChar w:fldCharType="begin"/>
    </w:r>
    <w:r>
      <w:instrText xml:space="preserve"> DOCPROPERTY "Title_Line3" \* MERGEFORMAT </w:instrText>
    </w:r>
    <w:r>
      <w:fldChar w:fldCharType="end"/>
    </w:r>
    <w:r>
      <w:t>Formal Administration)</w:t>
    </w:r>
    <w:r>
      <w:tab/>
    </w:r>
    <w:r w:rsidRPr="009D5F06">
      <w:rPr>
        <w:rFonts w:cs="Arial"/>
      </w:rPr>
      <w:t>§§</w:t>
    </w:r>
    <w:r w:rsidRPr="009D5F06">
      <w:t>711.03(10), 814.66,</w:t>
    </w:r>
    <w:r>
      <w:t xml:space="preserve"> 858.01, 858.03, 858.07 and 865.11, Wisconsin Statutes</w:t>
    </w:r>
  </w:p>
  <w:p w14:paraId="1AE80966" w14:textId="77777777" w:rsidR="008E5660" w:rsidRDefault="008E5660" w:rsidP="00565231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1AE80967" w14:textId="77777777" w:rsidR="008E5660" w:rsidRPr="00565231" w:rsidRDefault="008E5660" w:rsidP="00565231">
    <w:pPr>
      <w:pStyle w:val="Footer"/>
      <w:jc w:val="center"/>
    </w:pP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4923B4">
      <w:rPr>
        <w:noProof/>
        <w:snapToGrid w:val="0"/>
      </w:rPr>
      <w:t>2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4923B4">
      <w:rPr>
        <w:noProof/>
        <w:snapToGrid w:val="0"/>
      </w:rPr>
      <w:t>2</w:t>
    </w:r>
    <w:r>
      <w:rPr>
        <w:snapToGrid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0968" w14:textId="77777777" w:rsidR="008E5660" w:rsidRDefault="008E5660" w:rsidP="00565231">
    <w:pPr>
      <w:pStyle w:val="Footer"/>
      <w:tabs>
        <w:tab w:val="right" w:pos="10260"/>
      </w:tabs>
      <w:spacing w:before="120" w:line="240" w:lineRule="auto"/>
    </w:pPr>
    <w:r>
      <w:t>PR</w:t>
    </w:r>
    <w:r w:rsidRPr="007B2F76">
      <w:t>-1811,</w:t>
    </w:r>
    <w:r w:rsidR="00D7658E">
      <w:t xml:space="preserve"> 05/24</w:t>
    </w:r>
    <w:r>
      <w:t xml:space="preserve"> Inventory</w:t>
    </w:r>
    <w:r w:rsidRPr="007B2F76">
      <w:t xml:space="preserve"> </w:t>
    </w:r>
    <w:r>
      <w:t>(</w:t>
    </w:r>
    <w:r>
      <w:fldChar w:fldCharType="begin"/>
    </w:r>
    <w:r>
      <w:instrText xml:space="preserve"> DOCPROPERTY "Title_Line2" \* MERGEFORMAT </w:instrText>
    </w:r>
    <w:r>
      <w:fldChar w:fldCharType="end"/>
    </w:r>
    <w:r>
      <w:t xml:space="preserve">Informal Administration and </w:t>
    </w:r>
    <w:r>
      <w:fldChar w:fldCharType="begin"/>
    </w:r>
    <w:r>
      <w:instrText xml:space="preserve"> DOCPROPERTY "Title_Line3" \* MERGEFORMAT </w:instrText>
    </w:r>
    <w:r>
      <w:fldChar w:fldCharType="end"/>
    </w:r>
    <w:r>
      <w:t>Formal Administration)</w:t>
    </w:r>
    <w:r>
      <w:tab/>
    </w:r>
    <w:r w:rsidRPr="009D5F06">
      <w:rPr>
        <w:rFonts w:cs="Arial"/>
      </w:rPr>
      <w:t>§§</w:t>
    </w:r>
    <w:r w:rsidRPr="009D5F06">
      <w:t>711.03(10), 814.66,</w:t>
    </w:r>
    <w:r>
      <w:t xml:space="preserve"> 858.01, 858.03, 858.07 and 865.11, Wisconsin Statutes</w:t>
    </w:r>
  </w:p>
  <w:p w14:paraId="1AE80969" w14:textId="77777777" w:rsidR="008E5660" w:rsidRDefault="008E5660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1AE8096A" w14:textId="77777777" w:rsidR="008E5660" w:rsidRDefault="008E5660">
    <w:pPr>
      <w:pStyle w:val="Footer"/>
      <w:spacing w:line="240" w:lineRule="auto"/>
      <w:jc w:val="center"/>
    </w:pP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4923B4">
      <w:rPr>
        <w:noProof/>
        <w:snapToGrid w:val="0"/>
      </w:rPr>
      <w:t>1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4923B4">
      <w:rPr>
        <w:noProof/>
        <w:snapToGrid w:val="0"/>
      </w:rPr>
      <w:t>2</w:t>
    </w:r>
    <w:r>
      <w:rPr>
        <w:snapToGrid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096F" w14:textId="77777777" w:rsidR="008E5660" w:rsidRDefault="002B1BF7">
    <w:pPr>
      <w:pStyle w:val="Footer"/>
      <w:tabs>
        <w:tab w:val="right" w:pos="10260"/>
      </w:tabs>
      <w:spacing w:line="240" w:lineRule="auto"/>
    </w:pPr>
    <w:fldSimple w:instr=" DOCPROPERTY &quot;Form_Number&quot;  \* MERGEFORMAT ">
      <w:r>
        <w:t>PR-1811</w:t>
      </w:r>
    </w:fldSimple>
    <w:r w:rsidR="008E5660">
      <w:t xml:space="preserve">, </w:t>
    </w:r>
    <w:r w:rsidR="008E5660">
      <w:fldChar w:fldCharType="begin"/>
    </w:r>
    <w:r w:rsidR="008E5660">
      <w:instrText>DOCPROPERTY "Revision_Date"</w:instrText>
    </w:r>
    <w:r w:rsidR="008E5660">
      <w:fldChar w:fldCharType="separate"/>
    </w:r>
    <w:r>
      <w:t>10/10</w:t>
    </w:r>
    <w:r w:rsidR="008E5660">
      <w:fldChar w:fldCharType="end"/>
    </w:r>
    <w:r w:rsidR="008E5660">
      <w:t xml:space="preserve"> </w:t>
    </w:r>
    <w:fldSimple w:instr=" DOCPROPERTY &quot;Title_Line1&quot; \* MERGEFORMAT ">
      <w:r>
        <w:t>Inventory</w:t>
      </w:r>
    </w:fldSimple>
    <w:r w:rsidR="008E5660">
      <w:t xml:space="preserve"> </w:t>
    </w:r>
    <w:r w:rsidR="008E5660">
      <w:fldChar w:fldCharType="begin"/>
    </w:r>
    <w:r w:rsidR="008E5660">
      <w:instrText xml:space="preserve"> DOCPROPERTY "Title_Line2" \* MERGEFORMAT </w:instrText>
    </w:r>
    <w:r w:rsidR="008E5660">
      <w:fldChar w:fldCharType="end"/>
    </w:r>
    <w:r w:rsidR="008E5660">
      <w:t xml:space="preserve"> </w:t>
    </w:r>
    <w:r w:rsidR="008E5660">
      <w:fldChar w:fldCharType="begin"/>
    </w:r>
    <w:r w:rsidR="008E5660">
      <w:instrText xml:space="preserve"> DOCPROPERTY "Title_Line3" \* MERGEFORMAT </w:instrText>
    </w:r>
    <w:r w:rsidR="008E5660">
      <w:fldChar w:fldCharType="end"/>
    </w:r>
    <w:r w:rsidR="008E5660">
      <w:tab/>
    </w:r>
    <w:r w:rsidR="008E5660">
      <w:fldChar w:fldCharType="begin"/>
    </w:r>
    <w:r w:rsidR="008E5660">
      <w:instrText>DOCPROPERTY "Relevant_Statutes</w:instrText>
    </w:r>
    <w:r w:rsidR="008E5660">
      <w:fldChar w:fldCharType="separate"/>
    </w:r>
    <w:r>
      <w:t>§§814.66, 858.01, 858.03, 858.07, and 865.11, Wisconsin Statutes</w:t>
    </w:r>
    <w:r w:rsidR="008E5660">
      <w:fldChar w:fldCharType="end"/>
    </w:r>
  </w:p>
  <w:p w14:paraId="1AE80970" w14:textId="77777777" w:rsidR="008E5660" w:rsidRDefault="008E5660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1AE80971" w14:textId="77777777" w:rsidR="008E5660" w:rsidRDefault="008E5660">
    <w:pPr>
      <w:pStyle w:val="Footer"/>
      <w:jc w:val="center"/>
    </w:pP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863B5D">
      <w:rPr>
        <w:noProof/>
        <w:snapToGrid w:val="0"/>
      </w:rPr>
      <w:t>3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2B1BF7">
      <w:rPr>
        <w:noProof/>
        <w:snapToGrid w:val="0"/>
      </w:rPr>
      <w:t>2</w:t>
    </w:r>
    <w:r>
      <w:rPr>
        <w:snapToGrid w:val="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0973" w14:textId="77777777" w:rsidR="008E5660" w:rsidRDefault="002B1BF7">
    <w:pPr>
      <w:pStyle w:val="Footer"/>
      <w:tabs>
        <w:tab w:val="right" w:pos="10260"/>
      </w:tabs>
      <w:spacing w:line="240" w:lineRule="auto"/>
    </w:pPr>
    <w:fldSimple w:instr=" DOCPROPERTY &quot;Form_Number&quot;  \* MERGEFORMAT ">
      <w:r>
        <w:t>PR-1811</w:t>
      </w:r>
    </w:fldSimple>
    <w:r w:rsidR="008E5660">
      <w:t xml:space="preserve">, </w:t>
    </w:r>
    <w:r w:rsidR="008E5660">
      <w:fldChar w:fldCharType="begin"/>
    </w:r>
    <w:r w:rsidR="008E5660">
      <w:instrText>DOCPROPERTY "Revision_Date"</w:instrText>
    </w:r>
    <w:r w:rsidR="008E5660">
      <w:fldChar w:fldCharType="separate"/>
    </w:r>
    <w:r>
      <w:t>10/10</w:t>
    </w:r>
    <w:r w:rsidR="008E5660">
      <w:fldChar w:fldCharType="end"/>
    </w:r>
    <w:r w:rsidR="008E5660">
      <w:t xml:space="preserve"> </w:t>
    </w:r>
    <w:fldSimple w:instr=" DOCPROPERTY &quot;Title_Line1&quot; \* MERGEFORMAT ">
      <w:r>
        <w:t>Inventory</w:t>
      </w:r>
    </w:fldSimple>
    <w:r w:rsidR="008E5660">
      <w:t xml:space="preserve"> </w:t>
    </w:r>
    <w:r w:rsidR="008E5660">
      <w:fldChar w:fldCharType="begin"/>
    </w:r>
    <w:r w:rsidR="008E5660">
      <w:instrText xml:space="preserve"> DOCPROPERTY "Title_Line2" \* MERGEFORMAT </w:instrText>
    </w:r>
    <w:r w:rsidR="008E5660">
      <w:fldChar w:fldCharType="end"/>
    </w:r>
    <w:r w:rsidR="008E5660">
      <w:t>(Informal and Formal Administration)</w:t>
    </w:r>
    <w:r w:rsidR="008E5660">
      <w:fldChar w:fldCharType="begin"/>
    </w:r>
    <w:r w:rsidR="008E5660">
      <w:instrText xml:space="preserve"> DOCPROPERTY "Title_Line3" \* MERGEFORMAT </w:instrText>
    </w:r>
    <w:r w:rsidR="008E5660">
      <w:fldChar w:fldCharType="end"/>
    </w:r>
    <w:r w:rsidR="008E5660">
      <w:tab/>
    </w:r>
    <w:r w:rsidR="008E5660">
      <w:fldChar w:fldCharType="begin"/>
    </w:r>
    <w:r w:rsidR="008E5660">
      <w:instrText>DOCPROPERTY "Relevant_Statutes</w:instrText>
    </w:r>
    <w:r w:rsidR="008E5660">
      <w:fldChar w:fldCharType="separate"/>
    </w:r>
    <w:r>
      <w:t>§§814.66, 858.01, 858.03, 858.07, and 865.11, Wisconsin Statutes</w:t>
    </w:r>
    <w:r w:rsidR="008E5660">
      <w:fldChar w:fldCharType="end"/>
    </w:r>
  </w:p>
  <w:p w14:paraId="1AE80974" w14:textId="77777777" w:rsidR="008E5660" w:rsidRDefault="008E5660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1AE80975" w14:textId="77777777" w:rsidR="008E5660" w:rsidRDefault="008E5660">
    <w:pPr>
      <w:pStyle w:val="Footer"/>
      <w:spacing w:line="240" w:lineRule="auto"/>
      <w:jc w:val="center"/>
    </w:pP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IF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2B1BF7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</w:rPr>
      <w:instrText xml:space="preserve"> &gt; 1</w:instrText>
    </w:r>
    <w:r>
      <w:rPr>
        <w:snapToGrid w:val="0"/>
        <w:sz w:val="20"/>
      </w:rPr>
      <w:instrText xml:space="preserve"> "</w:instrText>
    </w:r>
    <w:r>
      <w:rPr>
        <w:snapToGrid w:val="0"/>
      </w:rPr>
      <w:instrText xml:space="preserve">Page </w:instrTex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</w:rPr>
      <w:instrText xml:space="preserve"> of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2B1BF7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  <w:sz w:val="20"/>
      </w:rPr>
      <w:instrText xml:space="preserve">"\* MERGEFORMAT </w:instrText>
    </w:r>
    <w:r>
      <w:rPr>
        <w:snapToGrid w:val="0"/>
        <w:sz w:val="20"/>
      </w:rPr>
      <w:fldChar w:fldCharType="separate"/>
    </w:r>
    <w:r w:rsidR="002B1BF7">
      <w:rPr>
        <w:noProof/>
        <w:snapToGrid w:val="0"/>
      </w:rPr>
      <w:t>Page 2 of 2</w:t>
    </w:r>
    <w:r>
      <w:rPr>
        <w:snapToGrid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4CEA6" w14:textId="77777777" w:rsidR="00860D39" w:rsidRDefault="00860D39">
      <w:r>
        <w:separator/>
      </w:r>
    </w:p>
  </w:footnote>
  <w:footnote w:type="continuationSeparator" w:id="0">
    <w:p w14:paraId="25C95946" w14:textId="77777777" w:rsidR="00860D39" w:rsidRDefault="00860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0962" w14:textId="77777777" w:rsidR="008E5660" w:rsidRDefault="008E566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AE80963" w14:textId="77777777" w:rsidR="008E5660" w:rsidRDefault="008E566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0964" w14:textId="77777777" w:rsidR="008E5660" w:rsidRPr="008E732C" w:rsidRDefault="008E5660" w:rsidP="00565231">
    <w:pPr>
      <w:pStyle w:val="Header"/>
      <w:pBdr>
        <w:bottom w:val="single" w:sz="4" w:space="1" w:color="auto"/>
      </w:pBdr>
      <w:tabs>
        <w:tab w:val="clear" w:pos="4320"/>
        <w:tab w:val="clear" w:pos="8640"/>
        <w:tab w:val="left" w:pos="5130"/>
        <w:tab w:val="left" w:pos="8100"/>
        <w:tab w:val="left" w:pos="10350"/>
      </w:tabs>
      <w:spacing w:after="120"/>
      <w:ind w:right="14"/>
      <w:rPr>
        <w:snapToGrid w:val="0"/>
        <w:sz w:val="16"/>
        <w:szCs w:val="16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096B" w14:textId="77777777" w:rsidR="008E5660" w:rsidRDefault="008E566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AE8096C" w14:textId="77777777" w:rsidR="008E5660" w:rsidRDefault="008E5660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096D" w14:textId="77777777" w:rsidR="008E5660" w:rsidRDefault="008E5660">
    <w:pPr>
      <w:pStyle w:val="Header"/>
      <w:tabs>
        <w:tab w:val="clear" w:pos="8640"/>
        <w:tab w:val="left" w:pos="4320"/>
        <w:tab w:val="left" w:pos="7200"/>
        <w:tab w:val="left" w:pos="9990"/>
      </w:tabs>
      <w:ind w:right="18"/>
      <w:rPr>
        <w:snapToGrid w:val="0"/>
      </w:rPr>
    </w:pPr>
    <w:r>
      <w:rPr>
        <w:b/>
      </w:rPr>
      <w:fldChar w:fldCharType="begin"/>
    </w:r>
    <w:r>
      <w:rPr>
        <w:b/>
      </w:rPr>
      <w:instrText xml:space="preserve"> DOCPROPERTY "Title_Line1" \* MERGEFORMAT </w:instrText>
    </w:r>
    <w:r>
      <w:rPr>
        <w:b/>
      </w:rPr>
      <w:fldChar w:fldCharType="separate"/>
    </w:r>
    <w:r w:rsidR="002B1BF7">
      <w:rPr>
        <w:b/>
      </w:rPr>
      <w:t>Inventory</w:t>
    </w:r>
    <w:r>
      <w:rPr>
        <w:b/>
      </w:rPr>
      <w:fldChar w:fldCharType="end"/>
    </w:r>
    <w:r>
      <w:rPr>
        <w:b/>
      </w:rPr>
      <w:t xml:space="preserve"> </w:t>
    </w:r>
    <w:r>
      <w:rPr>
        <w:b/>
      </w:rPr>
      <w:fldChar w:fldCharType="begin"/>
    </w:r>
    <w:r>
      <w:rPr>
        <w:b/>
      </w:rPr>
      <w:instrText xml:space="preserve"> DOCPROPERTY "Title_Line2" \* MERGEFORMAT </w:instrText>
    </w:r>
    <w:r>
      <w:rPr>
        <w:b/>
      </w:rPr>
      <w:fldChar w:fldCharType="end"/>
    </w:r>
    <w:r>
      <w:rPr>
        <w:b/>
      </w:rPr>
      <w:t xml:space="preserve"> </w:t>
    </w:r>
    <w:r>
      <w:rPr>
        <w:b/>
      </w:rPr>
      <w:fldChar w:fldCharType="begin"/>
    </w:r>
    <w:r>
      <w:rPr>
        <w:b/>
      </w:rPr>
      <w:instrText xml:space="preserve"> DOCPROPERTY "Title_Line3" \* MERGEFORMAT </w:instrText>
    </w:r>
    <w:r>
      <w:rPr>
        <w:b/>
      </w:rPr>
      <w:fldChar w:fldCharType="end"/>
    </w:r>
    <w:r>
      <w:rPr>
        <w:b/>
      </w:rPr>
      <w:tab/>
    </w: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863B5D">
      <w:rPr>
        <w:noProof/>
        <w:snapToGrid w:val="0"/>
      </w:rPr>
      <w:t>3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2B1BF7">
      <w:rPr>
        <w:noProof/>
        <w:snapToGrid w:val="0"/>
      </w:rPr>
      <w:t>2</w:t>
    </w:r>
    <w:r>
      <w:rPr>
        <w:snapToGrid w:val="0"/>
      </w:rPr>
      <w:fldChar w:fldCharType="end"/>
    </w:r>
    <w:r>
      <w:rPr>
        <w:snapToGrid w:val="0"/>
      </w:rPr>
      <w:tab/>
    </w:r>
    <w:r>
      <w:t>C</w:t>
    </w:r>
    <w:r>
      <w:rPr>
        <w:snapToGrid w:val="0"/>
      </w:rPr>
      <w:t xml:space="preserve">ase No. </w:t>
    </w:r>
    <w:r>
      <w:rPr>
        <w:snapToGrid w:val="0"/>
      </w:rPr>
      <w:fldChar w:fldCharType="begin"/>
    </w:r>
    <w:r>
      <w:rPr>
        <w:snapToGrid w:val="0"/>
      </w:rPr>
      <w:instrText>txtCaseNo</w:instrText>
    </w:r>
    <w:r>
      <w:rPr>
        <w:snapToGrid w:val="0"/>
      </w:rPr>
      <w:fldChar w:fldCharType="separate"/>
    </w:r>
    <w:r w:rsidR="002B1BF7" w:rsidRPr="007B2F76">
      <w:rPr>
        <w:rFonts w:ascii="Times New Roman" w:hAnsi="Times New Roman"/>
        <w:noProof/>
        <w:u w:val="single"/>
      </w:rPr>
      <w:t xml:space="preserve">     </w:t>
    </w:r>
    <w:r>
      <w:rPr>
        <w:snapToGrid w:val="0"/>
      </w:rPr>
      <w:fldChar w:fldCharType="end"/>
    </w:r>
    <w:r>
      <w:rPr>
        <w:snapToGrid w:val="0"/>
        <w:u w:val="single"/>
      </w:rPr>
      <w:tab/>
    </w:r>
  </w:p>
  <w:p w14:paraId="1AE8096E" w14:textId="77777777" w:rsidR="008E5660" w:rsidRDefault="008E5660">
    <w:pPr>
      <w:pStyle w:val="Header"/>
      <w:tabs>
        <w:tab w:val="clear" w:pos="4320"/>
        <w:tab w:val="clear" w:pos="8640"/>
        <w:tab w:val="center" w:pos="5220"/>
        <w:tab w:val="right" w:pos="9540"/>
      </w:tabs>
      <w:ind w:right="360"/>
      <w:rPr>
        <w:sz w:val="12"/>
      </w:rPr>
    </w:pPr>
    <w:r>
      <w:rPr>
        <w:noProof/>
        <w:sz w:val="12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AE80976" wp14:editId="1AE80977">
              <wp:simplePos x="0" y="0"/>
              <wp:positionH relativeFrom="column">
                <wp:posOffset>45720</wp:posOffset>
              </wp:positionH>
              <wp:positionV relativeFrom="paragraph">
                <wp:posOffset>121920</wp:posOffset>
              </wp:positionV>
              <wp:extent cx="658368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68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12B25E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6pt,9.6pt" to="522pt,9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peEIEwIAACgEAAAOAAAAZHJzL2Uyb0RvYy54bWysU8uu2jAQ3VfqP1jeQxJuoCEiXFUJdENb pHv7AcZ2iFXHtmxDQFX/vWPzaGk3VdUsHD/OHJ+ZM148n3qJjtw6oVWFs3GKEVdUM6H2Ff7yuh4V GDlPFCNSK17hM3f4efn2zWIwJZ/oTkvGLQIS5crBVLjz3pRJ4mjHe+LG2nAFh622PfGwtPuEWTIA ey+TSZrOkkFbZqym3DnYbS6HeBn525ZT/7ltHfdIVhi0+TjaOO7CmCwXpNxbYjpBrzLIP6joiVBw 6Z2qIZ6ggxV/UPWCWu1068dU94luW0F5zAGyydLfsnnpiOExFyiOM/cyuf9HSz8dtxYJBt5hpEgP Fm2E4igLlRmMKwFQq60NudGTejEbTb86pHTdEbXnUeHr2UBYjEgeQsLCGeDfDR81Aww5eB3LdGpt HyihAOgU3Tjf3eAnjyhszqbF06wA0+jtLCHlLdBY5z9w3aMwqbAEzZGYHDfOg3SA3iDhHqXXQspo tlRoqPB8OpnGAKelYOEwwJzd72pp0ZGEdolfqAOQPcCsPigWyTpO2Oo690TIyxzwUgU+SAXkXGeX fvg2T+erYlXko3wyW43ytGlG79d1Ppqts3fT5qmp6yb7HqRledkJxrgK6m69meV/5/31lVy66t6d 9zIkj+wxRRB7+0fR0ctg36URdpqdtzZUI9gK7RjB16cT+v3XdUT9fODLHwAAAP//AwBQSwMEFAAG AAgAAAAhALUDCM/aAAAACAEAAA8AAABkcnMvZG93bnJldi54bWxMT8tOwzAQvCPxD9YicamoTah4 hDgVAnLjQgFx3cZLEhGv09htA1/PVhzgtJqHZmeK5eR7taMxdoEtnM8NKOI6uI4bC68v1dk1qJiQ HfaBycIXRViWx0cF5i7s+Zl2q9QoCeGYo4U2pSHXOtYteYzzMBCL9hFGj0ng2Gg34l7Cfa8zYy61 x47lQ4sD3bdUf6623kKs3mhTfc/qmXm/aAJlm4enR7T29GS6uwWVaEp/ZjjUl+pQSqd12LKLqrdw lYlR6Bu5B9ksFrJt/cvostD/B5Q/AAAA//8DAFBLAQItABQABgAIAAAAIQC2gziS/gAAAOEBAAAT AAAAAAAAAAAAAAAAAAAAAABbQ29udGVudF9UeXBlc10ueG1sUEsBAi0AFAAGAAgAAAAhADj9If/W AAAAlAEAAAsAAAAAAAAAAAAAAAAALwEAAF9yZWxzLy5yZWxzUEsBAi0AFAAGAAgAAAAhAOKl4QgT AgAAKAQAAA4AAAAAAAAAAAAAAAAALgIAAGRycy9lMm9Eb2MueG1sUEsBAi0AFAAGAAgAAAAhALUD CM/aAAAACAEAAA8AAAAAAAAAAAAAAAAAbQQAAGRycy9kb3ducmV2LnhtbFBLBQYAAAAABAAEAPMA AAB0BQAAAAA= " o:allowincell="f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0972" w14:textId="77777777" w:rsidR="008E5660" w:rsidRDefault="008E56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589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83C0F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C265F2"/>
    <w:multiLevelType w:val="singleLevel"/>
    <w:tmpl w:val="74A0AA64"/>
    <w:lvl w:ilvl="0">
      <w:start w:val="4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</w:abstractNum>
  <w:abstractNum w:abstractNumId="3" w15:restartNumberingAfterBreak="0">
    <w:nsid w:val="17E607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B7A1B14"/>
    <w:multiLevelType w:val="singleLevel"/>
    <w:tmpl w:val="13CA73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35D2017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2087F6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658A281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69645E0B"/>
    <w:multiLevelType w:val="singleLevel"/>
    <w:tmpl w:val="12D4A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6F5857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293745">
    <w:abstractNumId w:val="8"/>
  </w:num>
  <w:num w:numId="2" w16cid:durableId="162478485">
    <w:abstractNumId w:val="2"/>
  </w:num>
  <w:num w:numId="3" w16cid:durableId="1585650271">
    <w:abstractNumId w:val="4"/>
  </w:num>
  <w:num w:numId="4" w16cid:durableId="350033841">
    <w:abstractNumId w:val="9"/>
  </w:num>
  <w:num w:numId="5" w16cid:durableId="1223446485">
    <w:abstractNumId w:val="3"/>
  </w:num>
  <w:num w:numId="6" w16cid:durableId="1695692027">
    <w:abstractNumId w:val="5"/>
  </w:num>
  <w:num w:numId="7" w16cid:durableId="1639190126">
    <w:abstractNumId w:val="1"/>
  </w:num>
  <w:num w:numId="8" w16cid:durableId="1117794940">
    <w:abstractNumId w:val="6"/>
  </w:num>
  <w:num w:numId="9" w16cid:durableId="368067325">
    <w:abstractNumId w:val="0"/>
  </w:num>
  <w:num w:numId="10" w16cid:durableId="1245339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apKr+KKlpRh6nnnvFYwvNRLQZN0rtR6LjC2QFKvWtHoGmJfV0pTJvbo/G/yTCiSPD3xO4r5qQOZj4KLBvhC6kw==" w:salt="DETFkkuuHW2t0KFiUiMn7Q==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1F7"/>
    <w:rsid w:val="00000786"/>
    <w:rsid w:val="00035943"/>
    <w:rsid w:val="00053836"/>
    <w:rsid w:val="000D0B49"/>
    <w:rsid w:val="000F0770"/>
    <w:rsid w:val="00102678"/>
    <w:rsid w:val="001054BB"/>
    <w:rsid w:val="001175B8"/>
    <w:rsid w:val="00140A88"/>
    <w:rsid w:val="00180276"/>
    <w:rsid w:val="001B03C5"/>
    <w:rsid w:val="001D024D"/>
    <w:rsid w:val="001D060C"/>
    <w:rsid w:val="001F203C"/>
    <w:rsid w:val="00236855"/>
    <w:rsid w:val="00272401"/>
    <w:rsid w:val="002727AE"/>
    <w:rsid w:val="0027712A"/>
    <w:rsid w:val="002A4740"/>
    <w:rsid w:val="002B1BF7"/>
    <w:rsid w:val="002C6CD4"/>
    <w:rsid w:val="0032542F"/>
    <w:rsid w:val="003311F7"/>
    <w:rsid w:val="00347ADB"/>
    <w:rsid w:val="003577D4"/>
    <w:rsid w:val="00381765"/>
    <w:rsid w:val="003922F9"/>
    <w:rsid w:val="003979B4"/>
    <w:rsid w:val="003E26C3"/>
    <w:rsid w:val="003E7584"/>
    <w:rsid w:val="0040046A"/>
    <w:rsid w:val="00402AC4"/>
    <w:rsid w:val="00410FD1"/>
    <w:rsid w:val="00412589"/>
    <w:rsid w:val="00414F80"/>
    <w:rsid w:val="00430D29"/>
    <w:rsid w:val="00475801"/>
    <w:rsid w:val="00480000"/>
    <w:rsid w:val="004826B0"/>
    <w:rsid w:val="004923B4"/>
    <w:rsid w:val="004B3EE5"/>
    <w:rsid w:val="004D01EB"/>
    <w:rsid w:val="004E5222"/>
    <w:rsid w:val="004F249B"/>
    <w:rsid w:val="005042BC"/>
    <w:rsid w:val="005118FF"/>
    <w:rsid w:val="0052353E"/>
    <w:rsid w:val="00565231"/>
    <w:rsid w:val="00575F64"/>
    <w:rsid w:val="005A3240"/>
    <w:rsid w:val="005B2D40"/>
    <w:rsid w:val="005C3D96"/>
    <w:rsid w:val="005D24EB"/>
    <w:rsid w:val="005D2A16"/>
    <w:rsid w:val="005D63B2"/>
    <w:rsid w:val="005E3738"/>
    <w:rsid w:val="005E6415"/>
    <w:rsid w:val="005F4E9E"/>
    <w:rsid w:val="006055EE"/>
    <w:rsid w:val="0062094C"/>
    <w:rsid w:val="0063515E"/>
    <w:rsid w:val="006411D8"/>
    <w:rsid w:val="00644F1B"/>
    <w:rsid w:val="00675BBE"/>
    <w:rsid w:val="00680B69"/>
    <w:rsid w:val="00682839"/>
    <w:rsid w:val="00695900"/>
    <w:rsid w:val="006B2565"/>
    <w:rsid w:val="006C0925"/>
    <w:rsid w:val="007207C1"/>
    <w:rsid w:val="007A0B8A"/>
    <w:rsid w:val="007A6EA4"/>
    <w:rsid w:val="007B2F76"/>
    <w:rsid w:val="007C7938"/>
    <w:rsid w:val="0080068C"/>
    <w:rsid w:val="00827E0C"/>
    <w:rsid w:val="008341F6"/>
    <w:rsid w:val="0084237F"/>
    <w:rsid w:val="00860D39"/>
    <w:rsid w:val="00863B5D"/>
    <w:rsid w:val="00865141"/>
    <w:rsid w:val="00865BC6"/>
    <w:rsid w:val="008811D8"/>
    <w:rsid w:val="008A1CF1"/>
    <w:rsid w:val="008B38B4"/>
    <w:rsid w:val="008B4DE4"/>
    <w:rsid w:val="008B6A05"/>
    <w:rsid w:val="008D09E9"/>
    <w:rsid w:val="008E16F5"/>
    <w:rsid w:val="008E5660"/>
    <w:rsid w:val="008E732C"/>
    <w:rsid w:val="008E772A"/>
    <w:rsid w:val="00912555"/>
    <w:rsid w:val="00963286"/>
    <w:rsid w:val="009A19FE"/>
    <w:rsid w:val="009B5034"/>
    <w:rsid w:val="009B72D1"/>
    <w:rsid w:val="009D272D"/>
    <w:rsid w:val="009D5F06"/>
    <w:rsid w:val="009E7258"/>
    <w:rsid w:val="009F2BAC"/>
    <w:rsid w:val="00A13B32"/>
    <w:rsid w:val="00A17CF7"/>
    <w:rsid w:val="00A26769"/>
    <w:rsid w:val="00A31462"/>
    <w:rsid w:val="00A45408"/>
    <w:rsid w:val="00A520A4"/>
    <w:rsid w:val="00A73F15"/>
    <w:rsid w:val="00A74083"/>
    <w:rsid w:val="00A749D0"/>
    <w:rsid w:val="00A762ED"/>
    <w:rsid w:val="00A77E5C"/>
    <w:rsid w:val="00AB0F0E"/>
    <w:rsid w:val="00AB7395"/>
    <w:rsid w:val="00AF6121"/>
    <w:rsid w:val="00B01003"/>
    <w:rsid w:val="00B04A7D"/>
    <w:rsid w:val="00B260A0"/>
    <w:rsid w:val="00B3392D"/>
    <w:rsid w:val="00B33BD7"/>
    <w:rsid w:val="00B55186"/>
    <w:rsid w:val="00B71351"/>
    <w:rsid w:val="00B774B4"/>
    <w:rsid w:val="00B84189"/>
    <w:rsid w:val="00B84720"/>
    <w:rsid w:val="00B90018"/>
    <w:rsid w:val="00BB4803"/>
    <w:rsid w:val="00BB6892"/>
    <w:rsid w:val="00BF70DE"/>
    <w:rsid w:val="00C07905"/>
    <w:rsid w:val="00C219DF"/>
    <w:rsid w:val="00C657E9"/>
    <w:rsid w:val="00C71B64"/>
    <w:rsid w:val="00C77512"/>
    <w:rsid w:val="00CA0C02"/>
    <w:rsid w:val="00CB7894"/>
    <w:rsid w:val="00CE1A89"/>
    <w:rsid w:val="00D20A9A"/>
    <w:rsid w:val="00D35015"/>
    <w:rsid w:val="00D442C8"/>
    <w:rsid w:val="00D45C8D"/>
    <w:rsid w:val="00D512F1"/>
    <w:rsid w:val="00D612E1"/>
    <w:rsid w:val="00D7658E"/>
    <w:rsid w:val="00DA29A9"/>
    <w:rsid w:val="00DA61D0"/>
    <w:rsid w:val="00DD3EC4"/>
    <w:rsid w:val="00E17FAF"/>
    <w:rsid w:val="00E20B90"/>
    <w:rsid w:val="00E3233E"/>
    <w:rsid w:val="00E35C69"/>
    <w:rsid w:val="00E40FF9"/>
    <w:rsid w:val="00E4162E"/>
    <w:rsid w:val="00E44295"/>
    <w:rsid w:val="00E45D75"/>
    <w:rsid w:val="00E543E8"/>
    <w:rsid w:val="00EB09D3"/>
    <w:rsid w:val="00F01F71"/>
    <w:rsid w:val="00F33081"/>
    <w:rsid w:val="00F650F1"/>
    <w:rsid w:val="00F700CB"/>
    <w:rsid w:val="00F77A99"/>
    <w:rsid w:val="00F86C20"/>
    <w:rsid w:val="00FC0C80"/>
    <w:rsid w:val="00FD0093"/>
    <w:rsid w:val="00FD04A4"/>
    <w:rsid w:val="00FE61D6"/>
    <w:rsid w:val="00FF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1AE80884"/>
  <w15:docId w15:val="{BB52EC37-A7EC-403B-B53A-07DF8AF9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exact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1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Pr>
      <w:sz w:val="14"/>
    </w:rPr>
  </w:style>
  <w:style w:type="character" w:styleId="PageNumber">
    <w:name w:val="page number"/>
    <w:basedOn w:val="DefaultParagraphFont"/>
  </w:style>
  <w:style w:type="paragraph" w:customStyle="1" w:styleId="Caption1">
    <w:name w:val="Caption1"/>
    <w:basedOn w:val="Header"/>
    <w:pPr>
      <w:tabs>
        <w:tab w:val="clear" w:pos="4320"/>
        <w:tab w:val="clear" w:pos="8640"/>
      </w:tabs>
    </w:pPr>
    <w:rPr>
      <w:position w:val="6"/>
      <w:sz w:val="14"/>
    </w:rPr>
  </w:style>
  <w:style w:type="paragraph" w:customStyle="1" w:styleId="FormField">
    <w:name w:val="FormField"/>
    <w:basedOn w:val="Header"/>
    <w:pPr>
      <w:tabs>
        <w:tab w:val="clear" w:pos="4320"/>
        <w:tab w:val="clear" w:pos="8640"/>
      </w:tabs>
    </w:pPr>
    <w:rPr>
      <w:rFonts w:ascii="Times New Roman" w:hAnsi="Times New Roman"/>
      <w:u w:val="single"/>
    </w:rPr>
  </w:style>
  <w:style w:type="paragraph" w:customStyle="1" w:styleId="FormTitle">
    <w:name w:val="FormTitle"/>
    <w:basedOn w:val="Heading6"/>
  </w:style>
  <w:style w:type="paragraph" w:customStyle="1" w:styleId="cell">
    <w:name w:val="cell"/>
    <w:basedOn w:val="FormField"/>
    <w:rPr>
      <w:sz w:val="18"/>
      <w:u w:val="none"/>
    </w:rPr>
  </w:style>
  <w:style w:type="table" w:styleId="TableGrid">
    <w:name w:val="Table Grid"/>
    <w:basedOn w:val="TableNormal"/>
    <w:rsid w:val="00A73F15"/>
    <w:pPr>
      <w:spacing w:line="24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75801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A17CF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A17CF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B7135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ffice97\Templates\ProbateTemplate_Mas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D9450-65DA-4A19-81BC-3308D6E17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ProbateTemplate_Master.dot</Template>
  <TotalTime>5</TotalTime>
  <Pages>2</Pages>
  <Words>703</Words>
  <Characters>3804</Characters>
  <Application>Microsoft Office Word</Application>
  <DocSecurity>0</DocSecurity>
  <Lines>345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OF WISCONSIN, CIRCUIT COURT,</vt:lpstr>
    </vt:vector>
  </TitlesOfParts>
  <Company>Wisconsin State Courts</Company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PR-1811: Inventory (Informal and Formal Administration)</dc:title>
  <dc:creator>Terri Borrud</dc:creator>
  <cp:lastModifiedBy>Brad Sarkauskas</cp:lastModifiedBy>
  <cp:revision>6</cp:revision>
  <cp:lastPrinted>2024-06-21T17:09:00Z</cp:lastPrinted>
  <dcterms:created xsi:type="dcterms:W3CDTF">2024-06-14T20:04:00Z</dcterms:created>
  <dcterms:modified xsi:type="dcterms:W3CDTF">2026-04-20T17:12:00Z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_Date">
    <vt:lpwstr>10/10</vt:lpwstr>
  </property>
  <property fmtid="{D5CDD505-2E9C-101B-9397-08002B2CF9AE}" pid="3" name="Title_Line1">
    <vt:lpwstr>Inventory</vt:lpwstr>
  </property>
  <property fmtid="{D5CDD505-2E9C-101B-9397-08002B2CF9AE}" pid="4" name="Title_Line2">
    <vt:lpwstr/>
  </property>
  <property fmtid="{D5CDD505-2E9C-101B-9397-08002B2CF9AE}" pid="5" name="Title_Line3">
    <vt:lpwstr/>
  </property>
  <property fmtid="{D5CDD505-2E9C-101B-9397-08002B2CF9AE}" pid="6" name="Descriptive_Preface_1">
    <vt:lpwstr>IN THE MATTER OF THE ESTATE OF</vt:lpwstr>
  </property>
  <property fmtid="{D5CDD505-2E9C-101B-9397-08002B2CF9AE}" pid="7" name="Descriptive_Preface_2">
    <vt:lpwstr/>
  </property>
  <property fmtid="{D5CDD505-2E9C-101B-9397-08002B2CF9AE}" pid="8" name="Relevant_Statutes">
    <vt:lpwstr>§§814.66, 858.01, 858.03, 858.07, and 865.11, Wisconsin Statutes</vt:lpwstr>
  </property>
  <property fmtid="{D5CDD505-2E9C-101B-9397-08002B2CF9AE}" pid="9" name="Form_Number">
    <vt:lpwstr>PR-1811</vt:lpwstr>
  </property>
</Properties>
</file>