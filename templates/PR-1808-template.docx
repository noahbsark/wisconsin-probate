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472"/>
      </w:tblGrid>
      <w:tr w:rsidR="006818C5" w:rsidRPr="009F3A59" w14:paraId="1685A6BB" w14:textId="77777777" w:rsidTr="00C80121">
        <w:trPr>
          <w:cantSplit/>
          <w:trHeight w:val="3600"/>
        </w:trPr>
        <w:tc>
          <w:tcPr>
            <w:tcW w:w="105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98EB3F" w14:textId="77777777" w:rsidR="006818C5" w:rsidRPr="006818C5" w:rsidRDefault="006818C5" w:rsidP="006818C5">
            <w:pPr>
              <w:pStyle w:val="Heading3"/>
              <w:tabs>
                <w:tab w:val="left" w:pos="7928"/>
              </w:tabs>
              <w:spacing w:after="40"/>
              <w:rPr>
                <w:b/>
                <w:i w:val="0"/>
                <w:sz w:val="20"/>
              </w:rPr>
            </w:pPr>
          </w:p>
        </w:tc>
      </w:tr>
      <w:tr w:rsidR="006818C5" w:rsidRPr="009F3A59" w14:paraId="3BDA9649" w14:textId="77777777" w:rsidTr="00C80121">
        <w:trPr>
          <w:cantSplit/>
          <w:trHeight w:val="440"/>
        </w:trPr>
        <w:tc>
          <w:tcPr>
            <w:tcW w:w="105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5A1B6B" w14:textId="77777777" w:rsidR="006818C5" w:rsidRPr="006818C5" w:rsidRDefault="006818C5" w:rsidP="006818C5">
            <w:pPr>
              <w:pStyle w:val="Heading3"/>
              <w:tabs>
                <w:tab w:val="left" w:pos="7928"/>
              </w:tabs>
              <w:spacing w:after="40"/>
              <w:rPr>
                <w:i w:val="0"/>
                <w:sz w:val="20"/>
              </w:rPr>
            </w:pPr>
            <w:r w:rsidRPr="006818C5">
              <w:rPr>
                <w:b/>
                <w:i w:val="0"/>
                <w:sz w:val="20"/>
              </w:rPr>
              <w:t xml:space="preserve">STATE OF WISCONSIN, CIRCUIT COURT, </w:t>
            </w:r>
            <w:r w:rsidRPr="006818C5">
              <w:rPr>
                <w:b/>
                <w:i w:val="0"/>
                <w:sz w:val="20"/>
                <w:u w:val="single"/>
              </w:rPr>
              <w:fldChar w:fldCharType="begin">
                <w:ffData>
                  <w:name w:val="TxtCounty"/>
                  <w:enabled/>
                  <w:calcOnExit w:val="0"/>
                  <w:textInput>
                    <w:maxLength w:val="21"/>
                    <w:format w:val="UPPERCASE"/>
                  </w:textInput>
                </w:ffData>
              </w:fldChar>
            </w:r>
            <w:bookmarkStart w:id="0" w:name="TxtCounty"/>
            <w:r w:rsidRPr="006818C5">
              <w:rPr>
                <w:b/>
                <w:i w:val="0"/>
                <w:sz w:val="20"/>
                <w:u w:val="single"/>
              </w:rPr>
              <w:instrText xml:space="preserve"> FORMTEXT </w:instrText>
            </w:r>
            <w:r w:rsidRPr="006818C5">
              <w:rPr>
                <w:b/>
                <w:i w:val="0"/>
                <w:sz w:val="20"/>
                <w:u w:val="single"/>
              </w:rPr>
            </w:r>
            <w:r w:rsidRPr="006818C5">
              <w:rPr>
                <w:b/>
                <w:i w:val="0"/>
                <w:sz w:val="20"/>
                <w:u w:val="single"/>
              </w:rPr>
              <w:fldChar w:fldCharType="separate"/>
            </w:r>
            <w:r w:rsidR="00294025">
              <w:rPr>
                <w:b/>
                <w:i w:val="0"/>
                <w:noProof/>
                <w:sz w:val="20"/>
                <w:u w:val="single"/>
              </w:rPr>
              <w:t> </w:t>
            </w:r>
            <w:r w:rsidR="00294025">
              <w:rPr>
                <w:b/>
                <w:i w:val="0"/>
                <w:noProof/>
                <w:sz w:val="20"/>
                <w:u w:val="single"/>
              </w:rPr>
              <w:t> </w:t>
            </w:r>
            <w:r w:rsidR="00294025">
              <w:rPr>
                <w:b/>
                <w:i w:val="0"/>
                <w:noProof/>
                <w:sz w:val="20"/>
                <w:u w:val="single"/>
              </w:rPr>
              <w:t> </w:t>
            </w:r>
            <w:r w:rsidR="00294025">
              <w:rPr>
                <w:b/>
                <w:i w:val="0"/>
                <w:noProof/>
                <w:sz w:val="20"/>
                <w:u w:val="single"/>
              </w:rPr>
              <w:t> </w:t>
            </w:r>
            <w:r w:rsidR="00294025">
              <w:rPr>
                <w:b/>
                <w:i w:val="0"/>
                <w:noProof/>
                <w:sz w:val="20"/>
                <w:u w:val="single"/>
              </w:rPr>
              <w:t> </w:t>
            </w:r>
            <w:r w:rsidRPr="006818C5">
              <w:rPr>
                <w:b/>
                <w:i w:val="0"/>
                <w:sz w:val="20"/>
                <w:u w:val="single"/>
              </w:rPr>
              <w:fldChar w:fldCharType="end"/>
            </w:r>
            <w:bookmarkEnd w:id="0"/>
            <w:r w:rsidRPr="006818C5">
              <w:rPr>
                <w:b/>
                <w:i w:val="0"/>
                <w:sz w:val="20"/>
                <w:u w:val="single"/>
              </w:rPr>
              <w:tab/>
            </w:r>
            <w:r w:rsidRPr="006818C5">
              <w:rPr>
                <w:b/>
                <w:i w:val="0"/>
                <w:sz w:val="20"/>
              </w:rPr>
              <w:t xml:space="preserve"> COUNTY</w:t>
            </w:r>
          </w:p>
        </w:tc>
      </w:tr>
      <w:tr w:rsidR="005D3399" w:rsidRPr="009F3A59" w14:paraId="4E09F91F" w14:textId="77777777" w:rsidTr="00C80121">
        <w:trPr>
          <w:cantSplit/>
          <w:trHeight w:val="1430"/>
        </w:trPr>
        <w:tc>
          <w:tcPr>
            <w:tcW w:w="5040" w:type="dxa"/>
            <w:tcBorders>
              <w:left w:val="nil"/>
              <w:right w:val="nil"/>
            </w:tcBorders>
          </w:tcPr>
          <w:p w14:paraId="4BC4541F" w14:textId="77777777" w:rsidR="005D3399" w:rsidRPr="009F3A59" w:rsidRDefault="005D3399" w:rsidP="006964EA">
            <w:pPr>
              <w:pStyle w:val="Header"/>
              <w:tabs>
                <w:tab w:val="clear" w:pos="4320"/>
                <w:tab w:val="clear" w:pos="8640"/>
                <w:tab w:val="left" w:pos="4610"/>
              </w:tabs>
              <w:spacing w:line="160" w:lineRule="exact"/>
            </w:pPr>
          </w:p>
          <w:p w14:paraId="45DC0ECA" w14:textId="77777777" w:rsidR="005D3399" w:rsidRPr="009F3A59" w:rsidRDefault="005D3399" w:rsidP="006964EA">
            <w:pPr>
              <w:pStyle w:val="Header"/>
              <w:tabs>
                <w:tab w:val="clear" w:pos="4320"/>
                <w:tab w:val="clear" w:pos="8640"/>
                <w:tab w:val="left" w:pos="4610"/>
              </w:tabs>
            </w:pPr>
            <w:r>
              <w:t>IN THE MATTER OF THE ESTATE OF</w:t>
            </w:r>
          </w:p>
          <w:p w14:paraId="263039F2" w14:textId="77777777" w:rsidR="005D3399" w:rsidRPr="009F3A59" w:rsidRDefault="005D3399" w:rsidP="005D3399">
            <w:pPr>
              <w:pStyle w:val="Header"/>
              <w:tabs>
                <w:tab w:val="clear" w:pos="4320"/>
                <w:tab w:val="clear" w:pos="8640"/>
                <w:tab w:val="left" w:pos="4610"/>
              </w:tabs>
              <w:spacing w:line="120" w:lineRule="exact"/>
            </w:pPr>
          </w:p>
          <w:p w14:paraId="232BB53C" w14:textId="77777777" w:rsidR="005D3399" w:rsidRPr="009F3A59" w:rsidRDefault="00BB403A" w:rsidP="00BB403A">
            <w:pPr>
              <w:pStyle w:val="Header"/>
              <w:tabs>
                <w:tab w:val="clear" w:pos="4320"/>
                <w:tab w:val="clear" w:pos="8640"/>
                <w:tab w:val="left" w:pos="4572"/>
                <w:tab w:val="left" w:pos="4800"/>
              </w:tabs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xtName"/>
                  <w:enabled/>
                  <w:calcOnExit w:val="0"/>
                  <w:textInput/>
                </w:ffData>
              </w:fldChar>
            </w:r>
            <w:bookmarkStart w:id="1" w:name="txtName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1"/>
            <w:r w:rsidR="005D3399" w:rsidRPr="006818C5">
              <w:rPr>
                <w:rFonts w:ascii="Times New Roman" w:hAnsi="Times New Roman"/>
                <w:u w:val="single"/>
              </w:rPr>
              <w:tab/>
            </w:r>
          </w:p>
          <w:p w14:paraId="5ED47ABD" w14:textId="77777777" w:rsidR="005D3399" w:rsidRDefault="005D3399" w:rsidP="006964EA">
            <w:pPr>
              <w:pStyle w:val="Caption1"/>
              <w:tabs>
                <w:tab w:val="center" w:pos="2040"/>
                <w:tab w:val="left" w:pos="4610"/>
              </w:tabs>
            </w:pPr>
            <w:r>
              <w:t>Name</w:t>
            </w:r>
          </w:p>
          <w:p w14:paraId="18758A7E" w14:textId="77777777" w:rsidR="005D3399" w:rsidRPr="009F3A59" w:rsidRDefault="005D3399" w:rsidP="005D3399">
            <w:pPr>
              <w:pStyle w:val="Caption1"/>
              <w:tabs>
                <w:tab w:val="center" w:pos="2040"/>
                <w:tab w:val="left" w:pos="4610"/>
              </w:tabs>
              <w:spacing w:line="120" w:lineRule="exact"/>
            </w:pPr>
            <w:r w:rsidRPr="009F3A59">
              <w:tab/>
            </w:r>
          </w:p>
          <w:p w14:paraId="704EB17A" w14:textId="77777777" w:rsidR="005D3399" w:rsidRPr="009F3A59" w:rsidRDefault="00BB403A" w:rsidP="006964EA">
            <w:pPr>
              <w:pStyle w:val="FormField"/>
              <w:tabs>
                <w:tab w:val="left" w:pos="4610"/>
                <w:tab w:val="left" w:pos="4800"/>
              </w:tabs>
            </w:pPr>
            <w:r>
              <w:fldChar w:fldCharType="begin">
                <w:ffData>
                  <w:name w:val="txtDOB"/>
                  <w:enabled/>
                  <w:calcOnExit w:val="0"/>
                  <w:textInput/>
                </w:ffData>
              </w:fldChar>
            </w:r>
            <w:bookmarkStart w:id="2" w:name="txtDOB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  <w:r w:rsidR="005D3399" w:rsidRPr="009F3A59">
              <w:tab/>
            </w:r>
          </w:p>
        </w:tc>
        <w:tc>
          <w:tcPr>
            <w:tcW w:w="5472" w:type="dxa"/>
            <w:tcBorders>
              <w:left w:val="nil"/>
              <w:right w:val="nil"/>
            </w:tcBorders>
            <w:vAlign w:val="center"/>
          </w:tcPr>
          <w:p w14:paraId="15FB8DE2" w14:textId="77777777" w:rsidR="005D3399" w:rsidRPr="009F3A59" w:rsidRDefault="005D3399" w:rsidP="006818C5">
            <w:pPr>
              <w:pStyle w:val="FormTitle"/>
              <w:keepNext w:val="0"/>
              <w:rPr>
                <w:b w:val="0"/>
                <w:sz w:val="18"/>
                <w:szCs w:val="18"/>
              </w:rPr>
            </w:pPr>
            <w:r w:rsidRPr="009F3A59">
              <w:rPr>
                <w:sz w:val="18"/>
                <w:szCs w:val="18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7"/>
            <w:r w:rsidRPr="009F3A59">
              <w:rPr>
                <w:sz w:val="18"/>
                <w:szCs w:val="18"/>
              </w:rPr>
              <w:instrText xml:space="preserve"> FORMCHECKBOX </w:instrText>
            </w:r>
            <w:r w:rsidRPr="009F3A59">
              <w:rPr>
                <w:sz w:val="18"/>
                <w:szCs w:val="18"/>
              </w:rPr>
            </w:r>
            <w:r w:rsidRPr="009F3A59">
              <w:rPr>
                <w:sz w:val="18"/>
                <w:szCs w:val="18"/>
              </w:rPr>
              <w:fldChar w:fldCharType="separate"/>
            </w:r>
            <w:r w:rsidRPr="009F3A59">
              <w:rPr>
                <w:sz w:val="18"/>
                <w:szCs w:val="18"/>
              </w:rPr>
              <w:fldChar w:fldCharType="end"/>
            </w:r>
            <w:bookmarkEnd w:id="3"/>
            <w:r w:rsidRPr="009F3A59">
              <w:rPr>
                <w:sz w:val="18"/>
                <w:szCs w:val="18"/>
              </w:rPr>
              <w:t xml:space="preserve"> </w:t>
            </w:r>
            <w:r w:rsidRPr="009F3A59">
              <w:rPr>
                <w:b w:val="0"/>
                <w:sz w:val="18"/>
                <w:szCs w:val="18"/>
              </w:rPr>
              <w:t>Amended</w:t>
            </w:r>
          </w:p>
          <w:p w14:paraId="6E7ED49D" w14:textId="77777777" w:rsidR="005D3399" w:rsidRPr="009F3A59" w:rsidRDefault="005D3399" w:rsidP="005D3399">
            <w:pPr>
              <w:pStyle w:val="FormTitle"/>
              <w:keepNext w:val="0"/>
              <w:spacing w:line="120" w:lineRule="exact"/>
              <w:jc w:val="left"/>
              <w:rPr>
                <w:b w:val="0"/>
                <w:sz w:val="20"/>
              </w:rPr>
            </w:pPr>
          </w:p>
          <w:p w14:paraId="12AF901C" w14:textId="77777777" w:rsidR="005D3399" w:rsidRDefault="005D3399" w:rsidP="005D3399">
            <w:pPr>
              <w:spacing w:line="28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of Informal Administration</w:t>
            </w:r>
          </w:p>
          <w:p w14:paraId="74384C6C" w14:textId="77777777" w:rsidR="005D3399" w:rsidRPr="006818C5" w:rsidRDefault="005D3399" w:rsidP="005D3399">
            <w:pPr>
              <w:spacing w:line="180" w:lineRule="exact"/>
              <w:jc w:val="center"/>
              <w:rPr>
                <w:b/>
                <w:sz w:val="24"/>
              </w:rPr>
            </w:pPr>
          </w:p>
          <w:p w14:paraId="2ED8CBAA" w14:textId="77777777" w:rsidR="005D3399" w:rsidRPr="009F3A59" w:rsidRDefault="005D3399" w:rsidP="005D3399">
            <w:pPr>
              <w:tabs>
                <w:tab w:val="left" w:pos="4094"/>
              </w:tabs>
              <w:ind w:left="1512"/>
            </w:pPr>
            <w:r w:rsidRPr="009F3A59">
              <w:t xml:space="preserve">Case No. </w:t>
            </w:r>
            <w:r w:rsidRPr="009F3A59">
              <w:rPr>
                <w:rFonts w:ascii="Times New Roman" w:hAnsi="Times New Roman"/>
                <w:u w:val="single"/>
              </w:rPr>
              <w:fldChar w:fldCharType="begin">
                <w:ffData>
                  <w:name w:val="TxtCaseNo"/>
                  <w:enabled/>
                  <w:calcOnExit w:val="0"/>
                  <w:textInput>
                    <w:maxLength w:val="14"/>
                  </w:textInput>
                </w:ffData>
              </w:fldChar>
            </w:r>
            <w:bookmarkStart w:id="4" w:name="TxtCaseNo"/>
            <w:r w:rsidRPr="009F3A59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9F3A59">
              <w:rPr>
                <w:rFonts w:ascii="Times New Roman" w:hAnsi="Times New Roman"/>
                <w:u w:val="single"/>
              </w:rPr>
            </w:r>
            <w:r w:rsidRPr="009F3A59"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 w:rsidRPr="009F3A59">
              <w:rPr>
                <w:rFonts w:ascii="Times New Roman" w:hAnsi="Times New Roman"/>
                <w:u w:val="single"/>
              </w:rPr>
              <w:fldChar w:fldCharType="end"/>
            </w:r>
            <w:bookmarkEnd w:id="4"/>
            <w:r w:rsidRPr="006818C5">
              <w:rPr>
                <w:rFonts w:ascii="Times New Roman" w:hAnsi="Times New Roman"/>
                <w:u w:val="single"/>
              </w:rPr>
              <w:tab/>
            </w:r>
          </w:p>
        </w:tc>
      </w:tr>
    </w:tbl>
    <w:p w14:paraId="6FA6F539" w14:textId="77777777" w:rsidR="008B7454" w:rsidRPr="009F3A59" w:rsidRDefault="008B7454">
      <w:pPr>
        <w:pStyle w:val="Header"/>
        <w:widowControl w:val="0"/>
        <w:tabs>
          <w:tab w:val="clear" w:pos="4320"/>
          <w:tab w:val="clear" w:pos="8640"/>
        </w:tabs>
        <w:spacing w:line="160" w:lineRule="exact"/>
      </w:pPr>
    </w:p>
    <w:tbl>
      <w:tblPr>
        <w:tblStyle w:val="TableGrid"/>
        <w:tblW w:w="0" w:type="auto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"/>
        <w:gridCol w:w="630"/>
        <w:gridCol w:w="1170"/>
        <w:gridCol w:w="2340"/>
        <w:gridCol w:w="5760"/>
      </w:tblGrid>
      <w:tr w:rsidR="00BB403A" w14:paraId="59A79BB9" w14:textId="77777777" w:rsidTr="00647C4F">
        <w:tc>
          <w:tcPr>
            <w:tcW w:w="10535" w:type="dxa"/>
            <w:gridSpan w:val="5"/>
          </w:tcPr>
          <w:p w14:paraId="731A792D" w14:textId="77777777" w:rsidR="00BB403A" w:rsidRDefault="00BB403A" w:rsidP="00BB403A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left="252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 xml:space="preserve">An </w:t>
            </w:r>
            <w:r>
              <w:rPr>
                <w:snapToGrid w:val="0"/>
                <w:color w:val="000000"/>
              </w:rPr>
              <w:t>A</w:t>
            </w:r>
            <w:r w:rsidRPr="009F3A59">
              <w:rPr>
                <w:snapToGrid w:val="0"/>
                <w:color w:val="000000"/>
              </w:rPr>
              <w:t>pplication for</w:t>
            </w:r>
            <w:r>
              <w:rPr>
                <w:snapToGrid w:val="0"/>
                <w:color w:val="000000"/>
              </w:rPr>
              <w:t xml:space="preserve"> Informal A</w:t>
            </w:r>
            <w:r w:rsidRPr="009F3A59">
              <w:rPr>
                <w:snapToGrid w:val="0"/>
                <w:color w:val="000000"/>
              </w:rPr>
              <w:t xml:space="preserve">dministration was </w:t>
            </w:r>
            <w:r>
              <w:rPr>
                <w:snapToGrid w:val="0"/>
                <w:color w:val="000000"/>
              </w:rPr>
              <w:t>filed</w:t>
            </w:r>
            <w:r w:rsidRPr="009F3A59">
              <w:rPr>
                <w:snapToGrid w:val="0"/>
                <w:color w:val="000000"/>
              </w:rPr>
              <w:t>.</w:t>
            </w:r>
          </w:p>
        </w:tc>
      </w:tr>
      <w:tr w:rsidR="00BB403A" w14:paraId="45CDF638" w14:textId="77777777" w:rsidTr="00647C4F">
        <w:tc>
          <w:tcPr>
            <w:tcW w:w="10535" w:type="dxa"/>
            <w:gridSpan w:val="5"/>
          </w:tcPr>
          <w:p w14:paraId="0E0DE319" w14:textId="77777777" w:rsidR="00BB403A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031C68AD" w14:textId="77777777" w:rsidTr="00647C4F">
        <w:trPr>
          <w:trHeight w:val="333"/>
        </w:trPr>
        <w:tc>
          <w:tcPr>
            <w:tcW w:w="10535" w:type="dxa"/>
            <w:gridSpan w:val="5"/>
          </w:tcPr>
          <w:p w14:paraId="096BAEC5" w14:textId="77777777" w:rsidR="00BB403A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b/>
                <w:caps/>
                <w:snapToGrid w:val="0"/>
                <w:color w:val="000000"/>
              </w:rPr>
              <w:t>The Probate Registrar FINDS:</w:t>
            </w:r>
          </w:p>
        </w:tc>
      </w:tr>
      <w:tr w:rsidR="00BB403A" w14:paraId="0E3674A9" w14:textId="77777777" w:rsidTr="00647C4F">
        <w:tc>
          <w:tcPr>
            <w:tcW w:w="635" w:type="dxa"/>
          </w:tcPr>
          <w:p w14:paraId="73E875A8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1.</w:t>
            </w:r>
          </w:p>
        </w:tc>
        <w:tc>
          <w:tcPr>
            <w:tcW w:w="9900" w:type="dxa"/>
            <w:gridSpan w:val="4"/>
          </w:tcPr>
          <w:p w14:paraId="37F6B2CF" w14:textId="77777777" w:rsidR="00BB403A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>The application is complete, including verification.</w:t>
            </w:r>
          </w:p>
        </w:tc>
      </w:tr>
      <w:tr w:rsidR="00BB403A" w14:paraId="227681A5" w14:textId="77777777" w:rsidTr="00647C4F">
        <w:tc>
          <w:tcPr>
            <w:tcW w:w="635" w:type="dxa"/>
          </w:tcPr>
          <w:p w14:paraId="5A26397B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07780578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42A46036" w14:textId="77777777" w:rsidTr="00647C4F">
        <w:tc>
          <w:tcPr>
            <w:tcW w:w="635" w:type="dxa"/>
          </w:tcPr>
          <w:p w14:paraId="3758617F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2.</w:t>
            </w:r>
          </w:p>
        </w:tc>
        <w:tc>
          <w:tcPr>
            <w:tcW w:w="9900" w:type="dxa"/>
            <w:gridSpan w:val="4"/>
          </w:tcPr>
          <w:p w14:paraId="54A114B6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 xml:space="preserve">The applicant is an </w:t>
            </w:r>
            <w:proofErr w:type="gramStart"/>
            <w:r w:rsidRPr="009F3A59">
              <w:rPr>
                <w:snapToGrid w:val="0"/>
                <w:color w:val="000000"/>
              </w:rPr>
              <w:t>interested</w:t>
            </w:r>
            <w:proofErr w:type="gramEnd"/>
            <w:r w:rsidRPr="009F3A59">
              <w:rPr>
                <w:snapToGrid w:val="0"/>
                <w:color w:val="000000"/>
              </w:rPr>
              <w:t xml:space="preserve"> person.</w:t>
            </w:r>
          </w:p>
        </w:tc>
      </w:tr>
      <w:tr w:rsidR="00BB403A" w14:paraId="4B81ED3F" w14:textId="77777777" w:rsidTr="00647C4F">
        <w:tc>
          <w:tcPr>
            <w:tcW w:w="635" w:type="dxa"/>
          </w:tcPr>
          <w:p w14:paraId="370BC625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59BD3AB4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5F535372" w14:textId="77777777" w:rsidTr="00647C4F">
        <w:tc>
          <w:tcPr>
            <w:tcW w:w="635" w:type="dxa"/>
          </w:tcPr>
          <w:p w14:paraId="52776C44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3.</w:t>
            </w:r>
          </w:p>
        </w:tc>
        <w:tc>
          <w:tcPr>
            <w:tcW w:w="9900" w:type="dxa"/>
            <w:gridSpan w:val="4"/>
          </w:tcPr>
          <w:p w14:paraId="4A815980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>The court has jurisdiction and is the proper venue.</w:t>
            </w:r>
          </w:p>
        </w:tc>
      </w:tr>
      <w:tr w:rsidR="00BB403A" w14:paraId="2315AB89" w14:textId="77777777" w:rsidTr="00647C4F">
        <w:tc>
          <w:tcPr>
            <w:tcW w:w="635" w:type="dxa"/>
          </w:tcPr>
          <w:p w14:paraId="1AB5355A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34CC779E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124DC15B" w14:textId="77777777" w:rsidTr="00647C4F">
        <w:tc>
          <w:tcPr>
            <w:tcW w:w="635" w:type="dxa"/>
          </w:tcPr>
          <w:p w14:paraId="11627705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4.</w:t>
            </w:r>
          </w:p>
        </w:tc>
        <w:tc>
          <w:tcPr>
            <w:tcW w:w="9900" w:type="dxa"/>
            <w:gridSpan w:val="4"/>
          </w:tcPr>
          <w:p w14:paraId="097CC2E7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>The requests and consents regarding use of informal administration are complete and notice</w:t>
            </w:r>
            <w:r w:rsidR="00B90241">
              <w:rPr>
                <w:snapToGrid w:val="0"/>
                <w:color w:val="000000"/>
              </w:rPr>
              <w:t xml:space="preserve"> is</w:t>
            </w:r>
          </w:p>
        </w:tc>
      </w:tr>
      <w:tr w:rsidR="00BB403A" w14:paraId="1EE62168" w14:textId="77777777" w:rsidTr="00647C4F">
        <w:tc>
          <w:tcPr>
            <w:tcW w:w="635" w:type="dxa"/>
          </w:tcPr>
          <w:p w14:paraId="4BFF84B1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249262D4" w14:textId="77777777" w:rsidR="00BB403A" w:rsidRPr="009F3A59" w:rsidRDefault="00BB403A" w:rsidP="00BB403A">
            <w:pPr>
              <w:tabs>
                <w:tab w:val="left" w:pos="34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left="342" w:hanging="360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5"/>
            <w:r w:rsidRPr="009F3A59">
              <w:rPr>
                <w:snapToGrid w:val="0"/>
                <w:color w:val="000000"/>
              </w:rPr>
              <w:tab/>
              <w:t>given to al</w:t>
            </w:r>
            <w:r>
              <w:rPr>
                <w:snapToGrid w:val="0"/>
                <w:color w:val="000000"/>
              </w:rPr>
              <w:t xml:space="preserve">l </w:t>
            </w:r>
            <w:proofErr w:type="gramStart"/>
            <w:r>
              <w:rPr>
                <w:snapToGrid w:val="0"/>
                <w:color w:val="000000"/>
              </w:rPr>
              <w:t>persons</w:t>
            </w:r>
            <w:proofErr w:type="gramEnd"/>
            <w:r>
              <w:rPr>
                <w:snapToGrid w:val="0"/>
                <w:color w:val="000000"/>
              </w:rPr>
              <w:t xml:space="preserve"> entitled to notice.</w:t>
            </w:r>
          </w:p>
        </w:tc>
      </w:tr>
      <w:tr w:rsidR="00BB403A" w14:paraId="654A6069" w14:textId="77777777" w:rsidTr="00647C4F">
        <w:tc>
          <w:tcPr>
            <w:tcW w:w="635" w:type="dxa"/>
          </w:tcPr>
          <w:p w14:paraId="7D9C43B5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6EDE680B" w14:textId="77777777" w:rsidR="00BB403A" w:rsidRPr="009F3A59" w:rsidRDefault="00BB403A" w:rsidP="00BB403A">
            <w:pPr>
              <w:tabs>
                <w:tab w:val="left" w:pos="34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left="342" w:hanging="360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2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6"/>
            <w:r w:rsidRPr="009F3A59">
              <w:rPr>
                <w:snapToGrid w:val="0"/>
                <w:color w:val="000000"/>
              </w:rPr>
              <w:tab/>
              <w:t>waived.</w:t>
            </w:r>
          </w:p>
        </w:tc>
      </w:tr>
      <w:tr w:rsidR="00BB403A" w14:paraId="3E2EFF54" w14:textId="77777777" w:rsidTr="00647C4F">
        <w:tc>
          <w:tcPr>
            <w:tcW w:w="635" w:type="dxa"/>
          </w:tcPr>
          <w:p w14:paraId="71618411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45147DE8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4635021E" w14:textId="77777777" w:rsidTr="00647C4F">
        <w:tc>
          <w:tcPr>
            <w:tcW w:w="635" w:type="dxa"/>
          </w:tcPr>
          <w:p w14:paraId="2C060F63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5.</w:t>
            </w:r>
          </w:p>
        </w:tc>
        <w:tc>
          <w:tcPr>
            <w:tcW w:w="9900" w:type="dxa"/>
            <w:gridSpan w:val="4"/>
          </w:tcPr>
          <w:p w14:paraId="7F890295" w14:textId="77777777" w:rsidR="00BB403A" w:rsidRPr="009F3A59" w:rsidRDefault="00BB403A" w:rsidP="00BB403A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 xml:space="preserve">The decedent died on </w:t>
            </w:r>
            <w:r>
              <w:rPr>
                <w:snapToGrid w:val="0"/>
                <w:color w:val="000000"/>
                <w:sz w:val="16"/>
                <w:szCs w:val="16"/>
              </w:rPr>
              <w:t>[Date]</w:t>
            </w:r>
            <w:r w:rsidRPr="009F3A59">
              <w:rPr>
                <w:snapToGrid w:val="0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7"/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9F3A59">
              <w:rPr>
                <w:rFonts w:cs="Arial"/>
                <w:snapToGrid w:val="0"/>
                <w:color w:val="000000"/>
              </w:rPr>
              <w:t>,</w:t>
            </w:r>
            <w:r w:rsidRPr="009F3A59">
              <w:rPr>
                <w:snapToGrid w:val="0"/>
                <w:color w:val="000000"/>
              </w:rPr>
              <w:t xml:space="preserve"> leaving</w:t>
            </w:r>
          </w:p>
        </w:tc>
      </w:tr>
      <w:tr w:rsidR="00BB403A" w14:paraId="7F25D3AF" w14:textId="77777777" w:rsidTr="00647C4F">
        <w:tc>
          <w:tcPr>
            <w:tcW w:w="635" w:type="dxa"/>
          </w:tcPr>
          <w:p w14:paraId="7A9F19A1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630" w:type="dxa"/>
          </w:tcPr>
          <w:p w14:paraId="44A7226F" w14:textId="77777777" w:rsidR="00BB403A" w:rsidRPr="009F3A59" w:rsidRDefault="00BB403A" w:rsidP="00BB403A">
            <w:pPr>
              <w:tabs>
                <w:tab w:val="left" w:pos="27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98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3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8"/>
            <w:r w:rsidRPr="009F3A59">
              <w:rPr>
                <w:snapToGrid w:val="0"/>
                <w:color w:val="000000"/>
              </w:rPr>
              <w:tab/>
              <w:t>A.</w:t>
            </w:r>
          </w:p>
        </w:tc>
        <w:tc>
          <w:tcPr>
            <w:tcW w:w="9270" w:type="dxa"/>
            <w:gridSpan w:val="3"/>
          </w:tcPr>
          <w:p w14:paraId="5AE0DA5C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>no will.</w:t>
            </w:r>
          </w:p>
        </w:tc>
      </w:tr>
      <w:tr w:rsidR="00BB403A" w14:paraId="1BFA1E8B" w14:textId="77777777" w:rsidTr="00647C4F">
        <w:tc>
          <w:tcPr>
            <w:tcW w:w="635" w:type="dxa"/>
          </w:tcPr>
          <w:p w14:paraId="6936DFBA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630" w:type="dxa"/>
          </w:tcPr>
          <w:p w14:paraId="7931C5D9" w14:textId="77777777" w:rsidR="00BB403A" w:rsidRPr="009F3A59" w:rsidRDefault="00BB403A" w:rsidP="00BB403A">
            <w:pPr>
              <w:tabs>
                <w:tab w:val="left" w:pos="27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98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4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9"/>
            <w:r>
              <w:rPr>
                <w:snapToGrid w:val="0"/>
                <w:color w:val="000000"/>
              </w:rPr>
              <w:tab/>
            </w:r>
            <w:r w:rsidRPr="009F3A59">
              <w:rPr>
                <w:snapToGrid w:val="0"/>
                <w:color w:val="000000"/>
              </w:rPr>
              <w:t>B.</w:t>
            </w:r>
          </w:p>
        </w:tc>
        <w:tc>
          <w:tcPr>
            <w:tcW w:w="9270" w:type="dxa"/>
            <w:gridSpan w:val="3"/>
          </w:tcPr>
          <w:p w14:paraId="05800986" w14:textId="77777777" w:rsidR="00BB403A" w:rsidRPr="00C80121" w:rsidRDefault="00BB403A" w:rsidP="00BB403A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3600"/>
                <w:tab w:val="left" w:pos="4320"/>
                <w:tab w:val="left" w:pos="5040"/>
                <w:tab w:val="left" w:pos="5760"/>
                <w:tab w:val="left" w:pos="8082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C80121">
              <w:rPr>
                <w:snapToGrid w:val="0"/>
                <w:color w:val="000000"/>
              </w:rPr>
              <w:t xml:space="preserve">a will dated </w:t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10" w:name="Text5"/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10"/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="00C80121" w:rsidRPr="00C80121">
              <w:rPr>
                <w:snapToGrid w:val="0"/>
                <w:color w:val="000000"/>
              </w:rPr>
              <w:t xml:space="preserve">; and </w:t>
            </w:r>
            <w:r w:rsidRPr="00C80121">
              <w:rPr>
                <w:snapToGrid w:val="0"/>
                <w:color w:val="000000"/>
              </w:rPr>
              <w:t xml:space="preserve">codicil(s) </w:t>
            </w:r>
            <w:r w:rsidRPr="00C80121">
              <w:rPr>
                <w:snapToGrid w:val="0"/>
                <w:color w:val="000000"/>
                <w:sz w:val="16"/>
                <w:szCs w:val="16"/>
              </w:rPr>
              <w:t>(if any)</w:t>
            </w:r>
            <w:r w:rsidRPr="00C80121">
              <w:rPr>
                <w:snapToGrid w:val="0"/>
                <w:color w:val="000000"/>
              </w:rPr>
              <w:t xml:space="preserve"> dated </w:t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C80121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C80121">
              <w:rPr>
                <w:snapToGrid w:val="0"/>
                <w:color w:val="000000"/>
              </w:rPr>
              <w:t>; that</w:t>
            </w:r>
          </w:p>
        </w:tc>
      </w:tr>
      <w:tr w:rsidR="00BB403A" w14:paraId="0D8751F7" w14:textId="77777777" w:rsidTr="00647C4F">
        <w:tc>
          <w:tcPr>
            <w:tcW w:w="635" w:type="dxa"/>
          </w:tcPr>
          <w:p w14:paraId="65726B33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630" w:type="dxa"/>
          </w:tcPr>
          <w:p w14:paraId="71875FE9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98"/>
              <w:rPr>
                <w:snapToGrid w:val="0"/>
                <w:color w:val="000000"/>
              </w:rPr>
            </w:pPr>
          </w:p>
        </w:tc>
        <w:tc>
          <w:tcPr>
            <w:tcW w:w="9270" w:type="dxa"/>
            <w:gridSpan w:val="3"/>
          </w:tcPr>
          <w:p w14:paraId="71776C6C" w14:textId="77777777" w:rsidR="00BB403A" w:rsidRPr="00C80121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C80121">
              <w:rPr>
                <w:snapToGrid w:val="0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5"/>
            <w:r w:rsidRPr="00C80121">
              <w:rPr>
                <w:snapToGrid w:val="0"/>
                <w:color w:val="000000"/>
              </w:rPr>
              <w:instrText xml:space="preserve"> FORMCHECKBOX </w:instrText>
            </w:r>
            <w:r w:rsidRPr="00C80121">
              <w:rPr>
                <w:snapToGrid w:val="0"/>
                <w:color w:val="000000"/>
              </w:rPr>
            </w:r>
            <w:r w:rsidRPr="00C80121">
              <w:rPr>
                <w:snapToGrid w:val="0"/>
                <w:color w:val="000000"/>
              </w:rPr>
              <w:fldChar w:fldCharType="separate"/>
            </w:r>
            <w:r w:rsidRPr="00C80121">
              <w:rPr>
                <w:snapToGrid w:val="0"/>
                <w:color w:val="000000"/>
              </w:rPr>
              <w:fldChar w:fldCharType="end"/>
            </w:r>
            <w:bookmarkEnd w:id="11"/>
            <w:r w:rsidRPr="00C80121">
              <w:rPr>
                <w:snapToGrid w:val="0"/>
                <w:color w:val="000000"/>
              </w:rPr>
              <w:tab/>
            </w:r>
            <w:r w:rsidR="00D335F6" w:rsidRPr="00C80121">
              <w:rPr>
                <w:snapToGrid w:val="0"/>
                <w:color w:val="000000"/>
              </w:rPr>
              <w:t xml:space="preserve">are </w:t>
            </w:r>
            <w:r w:rsidRPr="00C80121">
              <w:rPr>
                <w:snapToGrid w:val="0"/>
                <w:color w:val="000000"/>
              </w:rPr>
              <w:t>in possession of the court</w:t>
            </w:r>
          </w:p>
        </w:tc>
      </w:tr>
      <w:tr w:rsidR="00BB403A" w14:paraId="03CB5BE2" w14:textId="77777777" w:rsidTr="00647C4F">
        <w:tc>
          <w:tcPr>
            <w:tcW w:w="635" w:type="dxa"/>
          </w:tcPr>
          <w:p w14:paraId="1B602568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630" w:type="dxa"/>
          </w:tcPr>
          <w:p w14:paraId="5287D4DB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98"/>
              <w:rPr>
                <w:snapToGrid w:val="0"/>
                <w:color w:val="000000"/>
              </w:rPr>
            </w:pPr>
          </w:p>
        </w:tc>
        <w:tc>
          <w:tcPr>
            <w:tcW w:w="9270" w:type="dxa"/>
            <w:gridSpan w:val="3"/>
          </w:tcPr>
          <w:p w14:paraId="3FFDB9BD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6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12"/>
            <w:r w:rsidRPr="009F3A59">
              <w:rPr>
                <w:snapToGrid w:val="0"/>
                <w:color w:val="000000"/>
              </w:rPr>
              <w:tab/>
            </w:r>
            <w:proofErr w:type="gramStart"/>
            <w:r w:rsidRPr="009A7015">
              <w:rPr>
                <w:snapToGrid w:val="0"/>
                <w:color w:val="000000"/>
              </w:rPr>
              <w:t>accompan</w:t>
            </w:r>
            <w:r w:rsidR="009A7015" w:rsidRPr="009A7015">
              <w:rPr>
                <w:snapToGrid w:val="0"/>
                <w:color w:val="000000"/>
              </w:rPr>
              <w:t>ied</w:t>
            </w:r>
            <w:proofErr w:type="gramEnd"/>
            <w:r w:rsidRPr="009A7015">
              <w:rPr>
                <w:snapToGrid w:val="0"/>
                <w:color w:val="000000"/>
              </w:rPr>
              <w:t xml:space="preserve"> th</w:t>
            </w:r>
            <w:r w:rsidRPr="009F3A59">
              <w:rPr>
                <w:snapToGrid w:val="0"/>
                <w:color w:val="000000"/>
              </w:rPr>
              <w:t>e application</w:t>
            </w:r>
          </w:p>
        </w:tc>
      </w:tr>
      <w:tr w:rsidR="00BB403A" w14:paraId="0C7A4F87" w14:textId="77777777" w:rsidTr="00647C4F">
        <w:tc>
          <w:tcPr>
            <w:tcW w:w="635" w:type="dxa"/>
          </w:tcPr>
          <w:p w14:paraId="2B90A6DF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630" w:type="dxa"/>
          </w:tcPr>
          <w:p w14:paraId="675E9492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98"/>
              <w:rPr>
                <w:snapToGrid w:val="0"/>
                <w:color w:val="000000"/>
              </w:rPr>
            </w:pPr>
          </w:p>
        </w:tc>
        <w:tc>
          <w:tcPr>
            <w:tcW w:w="9270" w:type="dxa"/>
            <w:gridSpan w:val="3"/>
          </w:tcPr>
          <w:p w14:paraId="3276A3E5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7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13"/>
            <w:r w:rsidRPr="009F3A59">
              <w:rPr>
                <w:snapToGrid w:val="0"/>
                <w:color w:val="000000"/>
              </w:rPr>
              <w:tab/>
            </w:r>
            <w:r w:rsidR="00D335F6" w:rsidRPr="009A7015">
              <w:rPr>
                <w:snapToGrid w:val="0"/>
                <w:color w:val="000000"/>
              </w:rPr>
              <w:t>were</w:t>
            </w:r>
            <w:r w:rsidR="009A7015" w:rsidRPr="009A7015">
              <w:rPr>
                <w:snapToGrid w:val="0"/>
                <w:color w:val="000000"/>
              </w:rPr>
              <w:t xml:space="preserve"> </w:t>
            </w:r>
            <w:r w:rsidRPr="009F3A59">
              <w:rPr>
                <w:snapToGrid w:val="0"/>
                <w:color w:val="000000"/>
              </w:rPr>
              <w:t>probated elsewhere and an authenticated copy accompanies the application</w:t>
            </w:r>
          </w:p>
        </w:tc>
      </w:tr>
      <w:tr w:rsidR="00BB403A" w14:paraId="2F1E03AD" w14:textId="77777777" w:rsidTr="00647C4F">
        <w:tc>
          <w:tcPr>
            <w:tcW w:w="635" w:type="dxa"/>
          </w:tcPr>
          <w:p w14:paraId="4B499E85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62534229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t>and is a valid uncontested document(s) executed in compliance with the statutes a</w:t>
            </w:r>
            <w:r w:rsidRPr="009F3A59">
              <w:rPr>
                <w:snapToGrid w:val="0"/>
                <w:color w:val="000000"/>
              </w:rPr>
              <w:t>nd does not expressly prohibit informal administration.</w:t>
            </w:r>
          </w:p>
        </w:tc>
      </w:tr>
      <w:tr w:rsidR="00BB403A" w14:paraId="041AD80F" w14:textId="77777777" w:rsidTr="00647C4F">
        <w:tc>
          <w:tcPr>
            <w:tcW w:w="635" w:type="dxa"/>
          </w:tcPr>
          <w:p w14:paraId="2D7FC317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630" w:type="dxa"/>
          </w:tcPr>
          <w:p w14:paraId="196C0886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98"/>
              <w:rPr>
                <w:snapToGrid w:val="0"/>
                <w:color w:val="000000"/>
              </w:rPr>
            </w:pPr>
          </w:p>
        </w:tc>
        <w:tc>
          <w:tcPr>
            <w:tcW w:w="9270" w:type="dxa"/>
            <w:gridSpan w:val="3"/>
          </w:tcPr>
          <w:p w14:paraId="608FB4E0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4018379A" w14:textId="77777777" w:rsidTr="00647C4F">
        <w:tc>
          <w:tcPr>
            <w:tcW w:w="635" w:type="dxa"/>
          </w:tcPr>
          <w:p w14:paraId="14DF7365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6.</w:t>
            </w:r>
          </w:p>
        </w:tc>
        <w:tc>
          <w:tcPr>
            <w:tcW w:w="9900" w:type="dxa"/>
            <w:gridSpan w:val="4"/>
          </w:tcPr>
          <w:p w14:paraId="5B5AA928" w14:textId="77777777" w:rsidR="00BB403A" w:rsidRPr="009F3A59" w:rsidRDefault="00BB403A" w:rsidP="00E1434A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9411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 xml:space="preserve">The nominated personal representative(s)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14" w:name="Text6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14"/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BB403A" w14:paraId="11F186D9" w14:textId="77777777" w:rsidTr="00647C4F">
        <w:tc>
          <w:tcPr>
            <w:tcW w:w="635" w:type="dxa"/>
          </w:tcPr>
          <w:p w14:paraId="7C19E123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07DF05E3" w14:textId="77777777" w:rsidR="00BB403A" w:rsidRPr="009F3A59" w:rsidRDefault="00BB403A" w:rsidP="00E1434A">
            <w:pPr>
              <w:tabs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5" w:name="Text14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15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BB403A" w14:paraId="312B6AB5" w14:textId="77777777" w:rsidTr="00647C4F">
        <w:tc>
          <w:tcPr>
            <w:tcW w:w="635" w:type="dxa"/>
          </w:tcPr>
          <w:p w14:paraId="79CEDAD7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0FAE6A29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  <w:r w:rsidRPr="006818C5">
              <w:rPr>
                <w:rFonts w:cs="Arial"/>
                <w:snapToGrid w:val="0"/>
                <w:color w:val="000000"/>
              </w:rPr>
              <w:t xml:space="preserve">are not disqualified by law </w:t>
            </w:r>
            <w:proofErr w:type="gramStart"/>
            <w:r w:rsidRPr="006818C5">
              <w:rPr>
                <w:rFonts w:cs="Arial"/>
                <w:snapToGrid w:val="0"/>
                <w:color w:val="000000"/>
              </w:rPr>
              <w:t>or otherwise</w:t>
            </w:r>
            <w:proofErr w:type="gramEnd"/>
            <w:r w:rsidRPr="006818C5">
              <w:rPr>
                <w:rFonts w:cs="Arial"/>
                <w:snapToGrid w:val="0"/>
                <w:color w:val="000000"/>
              </w:rPr>
              <w:t xml:space="preserve"> deemed unsuitable.</w:t>
            </w:r>
          </w:p>
        </w:tc>
      </w:tr>
      <w:tr w:rsidR="00BB403A" w14:paraId="3E6CB5B3" w14:textId="77777777" w:rsidTr="00647C4F">
        <w:tc>
          <w:tcPr>
            <w:tcW w:w="635" w:type="dxa"/>
          </w:tcPr>
          <w:p w14:paraId="69A963FD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630" w:type="dxa"/>
          </w:tcPr>
          <w:p w14:paraId="226DD0A1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98"/>
              <w:rPr>
                <w:snapToGrid w:val="0"/>
                <w:color w:val="000000"/>
              </w:rPr>
            </w:pPr>
          </w:p>
        </w:tc>
        <w:tc>
          <w:tcPr>
            <w:tcW w:w="9270" w:type="dxa"/>
            <w:gridSpan w:val="3"/>
          </w:tcPr>
          <w:p w14:paraId="69E983A8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153B2983" w14:textId="77777777" w:rsidTr="00647C4F">
        <w:tc>
          <w:tcPr>
            <w:tcW w:w="635" w:type="dxa"/>
          </w:tcPr>
          <w:p w14:paraId="6B835C8E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7.</w:t>
            </w:r>
          </w:p>
        </w:tc>
        <w:tc>
          <w:tcPr>
            <w:tcW w:w="9900" w:type="dxa"/>
            <w:gridSpan w:val="4"/>
          </w:tcPr>
          <w:p w14:paraId="2982AD32" w14:textId="77777777" w:rsidR="00BB403A" w:rsidRPr="009F3A59" w:rsidRDefault="00BB403A" w:rsidP="00BB403A">
            <w:pPr>
              <w:tabs>
                <w:tab w:val="left" w:pos="34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left="342" w:hanging="342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5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16"/>
            <w:r w:rsidRPr="009F3A59">
              <w:rPr>
                <w:snapToGrid w:val="0"/>
                <w:color w:val="000000"/>
              </w:rPr>
              <w:tab/>
              <w:t xml:space="preserve">No administration is pending either before the court or in another jurisdiction, </w:t>
            </w:r>
            <w:r w:rsidRPr="00C80121">
              <w:rPr>
                <w:i/>
                <w:snapToGrid w:val="0"/>
                <w:color w:val="000000"/>
              </w:rPr>
              <w:t>OR</w:t>
            </w:r>
          </w:p>
        </w:tc>
      </w:tr>
      <w:tr w:rsidR="00BB403A" w14:paraId="24A1A458" w14:textId="77777777" w:rsidTr="00647C4F">
        <w:tc>
          <w:tcPr>
            <w:tcW w:w="635" w:type="dxa"/>
          </w:tcPr>
          <w:p w14:paraId="19B451F8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35B96698" w14:textId="77777777" w:rsidR="00BB403A" w:rsidRPr="009F3A59" w:rsidRDefault="00BB403A" w:rsidP="00BB403A">
            <w:pPr>
              <w:tabs>
                <w:tab w:val="left" w:pos="34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left="342" w:hanging="342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6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17"/>
            <w:r w:rsidRPr="009F3A59">
              <w:rPr>
                <w:snapToGrid w:val="0"/>
                <w:color w:val="000000"/>
              </w:rPr>
              <w:tab/>
              <w:t>Administration is pending either before the court or in another jurisdiction and no demand was made for formal administration.  Proof of probate accompanies the application.</w:t>
            </w:r>
          </w:p>
        </w:tc>
      </w:tr>
      <w:tr w:rsidR="00BB403A" w14:paraId="334AF52E" w14:textId="77777777" w:rsidTr="00647C4F">
        <w:tc>
          <w:tcPr>
            <w:tcW w:w="635" w:type="dxa"/>
          </w:tcPr>
          <w:p w14:paraId="682A969D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630" w:type="dxa"/>
          </w:tcPr>
          <w:p w14:paraId="44E0EC49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98"/>
              <w:rPr>
                <w:snapToGrid w:val="0"/>
                <w:color w:val="000000"/>
              </w:rPr>
            </w:pPr>
          </w:p>
        </w:tc>
        <w:tc>
          <w:tcPr>
            <w:tcW w:w="9270" w:type="dxa"/>
            <w:gridSpan w:val="3"/>
          </w:tcPr>
          <w:p w14:paraId="03D591E7" w14:textId="77777777" w:rsidR="00BB403A" w:rsidRPr="009F3A59" w:rsidRDefault="00BB403A" w:rsidP="0083033D">
            <w:pPr>
              <w:tabs>
                <w:tab w:val="left" w:pos="480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40F792A2" w14:textId="77777777" w:rsidTr="00647C4F">
        <w:tc>
          <w:tcPr>
            <w:tcW w:w="635" w:type="dxa"/>
          </w:tcPr>
          <w:p w14:paraId="5DACAA45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25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18"/>
            <w:r w:rsidRPr="009F3A59">
              <w:rPr>
                <w:snapToGrid w:val="0"/>
                <w:color w:val="000000"/>
              </w:rPr>
              <w:tab/>
              <w:t>8.</w:t>
            </w:r>
          </w:p>
        </w:tc>
        <w:tc>
          <w:tcPr>
            <w:tcW w:w="9900" w:type="dxa"/>
            <w:gridSpan w:val="4"/>
          </w:tcPr>
          <w:p w14:paraId="440CFAA0" w14:textId="77777777" w:rsidR="00BB403A" w:rsidRPr="009F3A59" w:rsidRDefault="00BB403A" w:rsidP="00E1434A">
            <w:pPr>
              <w:tabs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 xml:space="preserve">Other: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9" w:name="Text16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19"/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BB403A" w14:paraId="20589D30" w14:textId="77777777" w:rsidTr="00647C4F">
        <w:tc>
          <w:tcPr>
            <w:tcW w:w="635" w:type="dxa"/>
          </w:tcPr>
          <w:p w14:paraId="74C127C4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311F7F04" w14:textId="77777777" w:rsidR="00BB403A" w:rsidRPr="009F3A59" w:rsidRDefault="00BB403A" w:rsidP="00BB403A">
            <w:pPr>
              <w:tabs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5C9AFAB3" w14:textId="77777777" w:rsidTr="00647C4F">
        <w:trPr>
          <w:trHeight w:val="333"/>
        </w:trPr>
        <w:tc>
          <w:tcPr>
            <w:tcW w:w="10535" w:type="dxa"/>
            <w:gridSpan w:val="5"/>
          </w:tcPr>
          <w:p w14:paraId="02930106" w14:textId="77777777" w:rsidR="00BB403A" w:rsidRPr="009F3A59" w:rsidRDefault="00BB403A" w:rsidP="00B90241">
            <w:pPr>
              <w:keepNext/>
              <w:keepLines/>
              <w:tabs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b/>
                <w:caps/>
                <w:snapToGrid w:val="0"/>
                <w:color w:val="000000"/>
              </w:rPr>
              <w:lastRenderedPageBreak/>
              <w:t>THE PROBATE REGISTRAR states:</w:t>
            </w:r>
          </w:p>
        </w:tc>
      </w:tr>
      <w:tr w:rsidR="00BB403A" w14:paraId="17EAB021" w14:textId="77777777" w:rsidTr="00647C4F">
        <w:tc>
          <w:tcPr>
            <w:tcW w:w="635" w:type="dxa"/>
          </w:tcPr>
          <w:p w14:paraId="409095B9" w14:textId="77777777" w:rsidR="00BB403A" w:rsidRPr="009F3A59" w:rsidRDefault="00BB403A" w:rsidP="00B90241">
            <w:pPr>
              <w:keepNext/>
              <w:keepLines/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1.</w:t>
            </w:r>
          </w:p>
        </w:tc>
        <w:tc>
          <w:tcPr>
            <w:tcW w:w="9900" w:type="dxa"/>
            <w:gridSpan w:val="4"/>
          </w:tcPr>
          <w:p w14:paraId="05CCABE2" w14:textId="77777777" w:rsidR="00BB403A" w:rsidRPr="009F3A59" w:rsidRDefault="00BB403A" w:rsidP="00B90241">
            <w:pPr>
              <w:keepNext/>
              <w:keepLines/>
              <w:tabs>
                <w:tab w:val="left" w:pos="9522"/>
              </w:tabs>
              <w:rPr>
                <w:snapToGrid w:val="0"/>
                <w:color w:val="000000"/>
              </w:rPr>
            </w:pPr>
            <w:proofErr w:type="gramStart"/>
            <w:r w:rsidRPr="009F3A59">
              <w:rPr>
                <w:snapToGrid w:val="0"/>
                <w:color w:val="000000"/>
              </w:rPr>
              <w:t>The application</w:t>
            </w:r>
            <w:proofErr w:type="gramEnd"/>
            <w:r w:rsidRPr="009F3A59">
              <w:rPr>
                <w:snapToGrid w:val="0"/>
                <w:color w:val="000000"/>
              </w:rPr>
              <w:t xml:space="preserve"> for informal administration is granted.</w:t>
            </w:r>
          </w:p>
        </w:tc>
      </w:tr>
      <w:tr w:rsidR="00BB403A" w14:paraId="0DE86D47" w14:textId="77777777" w:rsidTr="00647C4F">
        <w:tc>
          <w:tcPr>
            <w:tcW w:w="635" w:type="dxa"/>
          </w:tcPr>
          <w:p w14:paraId="2173B037" w14:textId="77777777" w:rsidR="00BB403A" w:rsidRDefault="00BB403A" w:rsidP="00B90241">
            <w:pPr>
              <w:keepNext/>
              <w:keepLines/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6E3BF9BB" w14:textId="77777777" w:rsidR="00BB403A" w:rsidRPr="009F3A59" w:rsidRDefault="00BB403A" w:rsidP="00B90241">
            <w:pPr>
              <w:keepNext/>
              <w:keepLines/>
              <w:tabs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582AD98D" w14:textId="77777777" w:rsidTr="00647C4F">
        <w:tc>
          <w:tcPr>
            <w:tcW w:w="635" w:type="dxa"/>
          </w:tcPr>
          <w:p w14:paraId="28B4F777" w14:textId="77777777" w:rsidR="00BB403A" w:rsidRDefault="00BB403A" w:rsidP="00B90241">
            <w:pPr>
              <w:keepNext/>
              <w:keepLines/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3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20"/>
            <w:r w:rsidRPr="009F3A59">
              <w:rPr>
                <w:snapToGrid w:val="0"/>
                <w:color w:val="000000"/>
              </w:rPr>
              <w:tab/>
              <w:t>2.</w:t>
            </w:r>
          </w:p>
        </w:tc>
        <w:tc>
          <w:tcPr>
            <w:tcW w:w="9900" w:type="dxa"/>
            <w:gridSpan w:val="4"/>
          </w:tcPr>
          <w:p w14:paraId="41864C53" w14:textId="77777777" w:rsidR="00BB403A" w:rsidRPr="009F3A59" w:rsidRDefault="00BB403A" w:rsidP="00B90241">
            <w:pPr>
              <w:keepNext/>
              <w:keepLines/>
              <w:tabs>
                <w:tab w:val="left" w:pos="3931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 xml:space="preserve">The will dated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1" w:name="Text15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21"/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9F3A59">
              <w:rPr>
                <w:rFonts w:cs="Arial"/>
                <w:snapToGrid w:val="0"/>
                <w:color w:val="000000"/>
              </w:rPr>
              <w:t xml:space="preserve"> is admitted.</w:t>
            </w:r>
          </w:p>
        </w:tc>
      </w:tr>
      <w:tr w:rsidR="00BB403A" w14:paraId="679027FA" w14:textId="77777777" w:rsidTr="00647C4F">
        <w:tc>
          <w:tcPr>
            <w:tcW w:w="635" w:type="dxa"/>
          </w:tcPr>
          <w:p w14:paraId="7EE8E869" w14:textId="77777777" w:rsidR="00BB403A" w:rsidRPr="009F3A59" w:rsidRDefault="00BB403A" w:rsidP="00B90241">
            <w:pPr>
              <w:keepNext/>
              <w:keepLines/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4828FD74" w14:textId="77777777" w:rsidR="00BB403A" w:rsidRPr="009F3A59" w:rsidRDefault="00BB403A" w:rsidP="00B90241">
            <w:pPr>
              <w:keepNext/>
              <w:keepLines/>
              <w:tabs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3BAF949D" w14:textId="77777777" w:rsidTr="00647C4F">
        <w:tc>
          <w:tcPr>
            <w:tcW w:w="635" w:type="dxa"/>
          </w:tcPr>
          <w:p w14:paraId="205A7DAF" w14:textId="77777777" w:rsidR="00BB403A" w:rsidRPr="009F3A59" w:rsidRDefault="00BB403A" w:rsidP="00B90241">
            <w:pPr>
              <w:keepNext/>
              <w:keepLines/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24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22"/>
            <w:r w:rsidRPr="009F3A59">
              <w:rPr>
                <w:snapToGrid w:val="0"/>
                <w:color w:val="000000"/>
              </w:rPr>
              <w:tab/>
              <w:t>3.</w:t>
            </w:r>
          </w:p>
        </w:tc>
        <w:tc>
          <w:tcPr>
            <w:tcW w:w="9900" w:type="dxa"/>
            <w:gridSpan w:val="4"/>
          </w:tcPr>
          <w:p w14:paraId="4A947093" w14:textId="77777777" w:rsidR="00BB403A" w:rsidRPr="009F3A59" w:rsidRDefault="00BB403A" w:rsidP="00B90241">
            <w:pPr>
              <w:keepNext/>
              <w:keepLines/>
              <w:tabs>
                <w:tab w:val="left" w:pos="4072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 xml:space="preserve">The codicil(s) </w:t>
            </w:r>
            <w:r w:rsidRPr="009F3A59">
              <w:rPr>
                <w:snapToGrid w:val="0"/>
                <w:color w:val="000000"/>
                <w:sz w:val="16"/>
                <w:szCs w:val="16"/>
              </w:rPr>
              <w:t>(if any)</w:t>
            </w:r>
            <w:r w:rsidRPr="009F3A59">
              <w:rPr>
                <w:snapToGrid w:val="0"/>
                <w:color w:val="000000"/>
              </w:rPr>
              <w:t xml:space="preserve"> dated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="00C80121">
              <w:rPr>
                <w:rFonts w:cs="Arial"/>
                <w:snapToGrid w:val="0"/>
                <w:color w:val="000000"/>
              </w:rPr>
              <w:t xml:space="preserve"> </w:t>
            </w:r>
            <w:r w:rsidRPr="009F3A59">
              <w:rPr>
                <w:rFonts w:cs="Arial"/>
                <w:snapToGrid w:val="0"/>
                <w:color w:val="000000"/>
              </w:rPr>
              <w:t>are admitted.</w:t>
            </w:r>
          </w:p>
        </w:tc>
      </w:tr>
      <w:tr w:rsidR="00BB403A" w14:paraId="5C979AEF" w14:textId="77777777" w:rsidTr="00647C4F">
        <w:tc>
          <w:tcPr>
            <w:tcW w:w="635" w:type="dxa"/>
          </w:tcPr>
          <w:p w14:paraId="59E52360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468AF9A2" w14:textId="77777777" w:rsidR="00BB403A" w:rsidRPr="009F3A59" w:rsidRDefault="00BB403A" w:rsidP="00BB403A">
            <w:pPr>
              <w:tabs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25D65E41" w14:textId="77777777" w:rsidTr="00647C4F">
        <w:tc>
          <w:tcPr>
            <w:tcW w:w="635" w:type="dxa"/>
          </w:tcPr>
          <w:p w14:paraId="3F1FAFEC" w14:textId="77777777" w:rsidR="00BB403A" w:rsidRPr="009F3A59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4.</w:t>
            </w:r>
          </w:p>
        </w:tc>
        <w:tc>
          <w:tcPr>
            <w:tcW w:w="9900" w:type="dxa"/>
            <w:gridSpan w:val="4"/>
          </w:tcPr>
          <w:p w14:paraId="3DACB632" w14:textId="77777777" w:rsidR="00BB403A" w:rsidRPr="009F3A59" w:rsidRDefault="00BB403A" w:rsidP="00E1434A">
            <w:pPr>
              <w:tabs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rFonts w:cs="Arial"/>
                <w:snapToGrid w:val="0"/>
                <w:color w:val="000000"/>
              </w:rPr>
              <w:t>Domiciliary letters are issued to</w:t>
            </w:r>
            <w:r w:rsidRPr="009F3A59">
              <w:rPr>
                <w:rFonts w:ascii="Helv" w:hAnsi="Helv"/>
                <w:snapToGrid w:val="0"/>
                <w:color w:val="000000"/>
              </w:rPr>
              <w:t xml:space="preserve">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23" w:name="Text12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23"/>
            <w:r w:rsidRPr="006964EA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BB403A" w14:paraId="58E20157" w14:textId="77777777" w:rsidTr="00647C4F">
        <w:tc>
          <w:tcPr>
            <w:tcW w:w="635" w:type="dxa"/>
          </w:tcPr>
          <w:p w14:paraId="2BEA9F08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62E3D151" w14:textId="77777777" w:rsidR="00BB403A" w:rsidRPr="009F3A59" w:rsidRDefault="00BB403A" w:rsidP="00E1434A">
            <w:pPr>
              <w:tabs>
                <w:tab w:val="left" w:pos="9411"/>
              </w:tabs>
              <w:spacing w:line="240" w:lineRule="atLeast"/>
              <w:rPr>
                <w:rFonts w:cs="Arial"/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21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24"/>
            <w:r w:rsidRPr="009F3A59">
              <w:rPr>
                <w:snapToGrid w:val="0"/>
                <w:color w:val="000000"/>
              </w:rPr>
              <w:t xml:space="preserve"> and no bond is required.</w:t>
            </w:r>
          </w:p>
        </w:tc>
      </w:tr>
      <w:tr w:rsidR="00BB403A" w14:paraId="4F786D74" w14:textId="77777777" w:rsidTr="00647C4F">
        <w:tc>
          <w:tcPr>
            <w:tcW w:w="635" w:type="dxa"/>
          </w:tcPr>
          <w:p w14:paraId="715A5C8A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329D1697" w14:textId="77777777" w:rsidR="00BB403A" w:rsidRPr="009F3A59" w:rsidRDefault="00BB403A" w:rsidP="00E1434A">
            <w:pPr>
              <w:tabs>
                <w:tab w:val="left" w:pos="8719"/>
                <w:tab w:val="left" w:pos="9411"/>
              </w:tabs>
              <w:spacing w:line="240" w:lineRule="atLeast"/>
              <w:rPr>
                <w:rFonts w:cs="Arial"/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22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25"/>
            <w:r w:rsidRPr="009F3A59">
              <w:rPr>
                <w:snapToGrid w:val="0"/>
                <w:color w:val="000000"/>
              </w:rPr>
              <w:t xml:space="preserve"> </w:t>
            </w:r>
            <w:r w:rsidRPr="009F3A59">
              <w:rPr>
                <w:rFonts w:cs="Arial"/>
                <w:snapToGrid w:val="0"/>
                <w:color w:val="000000"/>
              </w:rPr>
              <w:t xml:space="preserve">upon </w:t>
            </w:r>
            <w:r w:rsidRPr="009F3A59">
              <w:rPr>
                <w:snapToGrid w:val="0"/>
                <w:color w:val="000000"/>
              </w:rPr>
              <w:t>filing</w:t>
            </w:r>
            <w:r w:rsidRPr="009F3A59">
              <w:rPr>
                <w:rFonts w:cs="Arial"/>
                <w:snapToGrid w:val="0"/>
                <w:color w:val="000000"/>
              </w:rPr>
              <w:t xml:space="preserve"> </w:t>
            </w:r>
            <w:r w:rsidRPr="009F3A59">
              <w:rPr>
                <w:rFonts w:ascii="Helv" w:hAnsi="Helv"/>
                <w:snapToGrid w:val="0"/>
                <w:color w:val="000000"/>
              </w:rPr>
              <w:t>and</w:t>
            </w:r>
            <w:r w:rsidRPr="009F3A59">
              <w:rPr>
                <w:rFonts w:cs="Arial"/>
                <w:snapToGrid w:val="0"/>
                <w:color w:val="000000"/>
              </w:rPr>
              <w:t xml:space="preserve"> acceptance</w:t>
            </w:r>
            <w:r w:rsidRPr="009F3A59">
              <w:rPr>
                <w:snapToGrid w:val="0"/>
                <w:color w:val="000000"/>
              </w:rPr>
              <w:t xml:space="preserve"> of  </w:t>
            </w: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8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26"/>
            <w:r w:rsidRPr="009F3A59">
              <w:rPr>
                <w:snapToGrid w:val="0"/>
                <w:color w:val="000000"/>
              </w:rPr>
              <w:t xml:space="preserve"> a signature bond.  </w:t>
            </w:r>
            <w:r w:rsidR="00B90241">
              <w:rPr>
                <w:snapToGrid w:val="0"/>
                <w:color w:val="000000"/>
              </w:rPr>
              <w:t xml:space="preserve">   </w:t>
            </w: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10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27"/>
            <w:r w:rsidRPr="009F3A59">
              <w:rPr>
                <w:snapToGrid w:val="0"/>
                <w:color w:val="000000"/>
              </w:rPr>
              <w:t xml:space="preserve"> a surety bond in the sum of $ </w:t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maxLength w:val="12"/>
                    <w:format w:val="#,##0.00"/>
                  </w:textInput>
                </w:ffData>
              </w:fldChar>
            </w:r>
            <w:bookmarkStart w:id="28" w:name="Text8"/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28"/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9F3A59">
              <w:rPr>
                <w:snapToGrid w:val="0"/>
                <w:color w:val="000000"/>
              </w:rPr>
              <w:t>.</w:t>
            </w:r>
          </w:p>
        </w:tc>
      </w:tr>
      <w:tr w:rsidR="00BB403A" w14:paraId="65D1A8A9" w14:textId="77777777" w:rsidTr="00647C4F">
        <w:tc>
          <w:tcPr>
            <w:tcW w:w="635" w:type="dxa"/>
          </w:tcPr>
          <w:p w14:paraId="5A0BE9BC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1612AF09" w14:textId="77777777" w:rsidR="00BB403A" w:rsidRPr="009F3A59" w:rsidRDefault="00BB403A" w:rsidP="00E1434A">
            <w:pPr>
              <w:tabs>
                <w:tab w:val="left" w:pos="8719"/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4C1836B2" w14:textId="77777777" w:rsidTr="00647C4F">
        <w:tc>
          <w:tcPr>
            <w:tcW w:w="635" w:type="dxa"/>
          </w:tcPr>
          <w:p w14:paraId="374044AB" w14:textId="77777777" w:rsidR="00BB403A" w:rsidRPr="009F3A59" w:rsidRDefault="00687336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r>
              <w:rPr>
                <w:snapToGrid w:val="0"/>
                <w:color w:val="000000"/>
              </w:rPr>
              <w:t xml:space="preserve"> 5.</w:t>
            </w:r>
          </w:p>
        </w:tc>
        <w:tc>
          <w:tcPr>
            <w:tcW w:w="9900" w:type="dxa"/>
            <w:gridSpan w:val="4"/>
          </w:tcPr>
          <w:p w14:paraId="379735D4" w14:textId="77777777" w:rsidR="00601EAE" w:rsidRDefault="008B4DAD" w:rsidP="00E1434A">
            <w:pPr>
              <w:tabs>
                <w:tab w:val="left" w:pos="9411"/>
              </w:tabs>
              <w:spacing w:line="240" w:lineRule="atLeast"/>
              <w:rPr>
                <w:i/>
                <w:snapToGrid w:val="0"/>
                <w:color w:val="000000"/>
                <w:sz w:val="16"/>
                <w:szCs w:val="16"/>
              </w:rPr>
            </w:pPr>
            <w:r w:rsidRPr="00687336">
              <w:rPr>
                <w:snapToGrid w:val="0"/>
                <w:color w:val="000000"/>
              </w:rPr>
              <w:t xml:space="preserve">The following person(s) </w:t>
            </w:r>
            <w:r w:rsidRPr="00687336">
              <w:rPr>
                <w:i/>
                <w:snapToGrid w:val="0"/>
                <w:color w:val="000000"/>
                <w:sz w:val="16"/>
                <w:szCs w:val="16"/>
              </w:rPr>
              <w:t>[insert name(s)]</w:t>
            </w:r>
          </w:p>
          <w:p w14:paraId="3EF8DA76" w14:textId="77777777" w:rsidR="00506B81" w:rsidRPr="00687336" w:rsidRDefault="008A07EB" w:rsidP="00E1434A">
            <w:pPr>
              <w:tabs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="00506B81" w:rsidRPr="00687336">
              <w:rPr>
                <w:snapToGrid w:val="0"/>
                <w:color w:val="000000"/>
              </w:rPr>
              <w:t>__________________________________</w:t>
            </w:r>
            <w:r w:rsidR="008B4DAD" w:rsidRPr="00687336">
              <w:rPr>
                <w:snapToGrid w:val="0"/>
                <w:color w:val="000000"/>
              </w:rPr>
              <w:t>_____________________</w:t>
            </w:r>
            <w:r w:rsidR="00506B81" w:rsidRPr="00687336">
              <w:rPr>
                <w:snapToGrid w:val="0"/>
                <w:color w:val="000000"/>
              </w:rPr>
              <w:t xml:space="preserve"> is</w:t>
            </w:r>
            <w:r w:rsidR="008B4DAD" w:rsidRPr="00687336">
              <w:rPr>
                <w:snapToGrid w:val="0"/>
                <w:color w:val="000000"/>
              </w:rPr>
              <w:t>/are</w:t>
            </w:r>
            <w:r w:rsidR="00506B81" w:rsidRPr="00687336">
              <w:rPr>
                <w:snapToGrid w:val="0"/>
                <w:color w:val="000000"/>
              </w:rPr>
              <w:t xml:space="preserve"> appointed as Trustee</w:t>
            </w:r>
            <w:r w:rsidR="008B4DAD" w:rsidRPr="00687336">
              <w:rPr>
                <w:snapToGrid w:val="0"/>
                <w:color w:val="000000"/>
              </w:rPr>
              <w:t>(s)</w:t>
            </w:r>
          </w:p>
          <w:p w14:paraId="6BE1AF8A" w14:textId="77777777" w:rsidR="00EC2328" w:rsidRPr="00506B81" w:rsidRDefault="00BB403A" w:rsidP="00E1434A">
            <w:pPr>
              <w:tabs>
                <w:tab w:val="left" w:pos="9411"/>
              </w:tabs>
              <w:spacing w:line="240" w:lineRule="atLeast"/>
              <w:rPr>
                <w:strike/>
                <w:snapToGrid w:val="0"/>
                <w:color w:val="000000"/>
                <w:highlight w:val="yellow"/>
              </w:rPr>
            </w:pPr>
            <w:r w:rsidRPr="00687336">
              <w:rPr>
                <w:snapToGrid w:val="0"/>
                <w:color w:val="000000"/>
              </w:rPr>
              <w:t xml:space="preserve">for the following trust: </w:t>
            </w:r>
            <w:r w:rsidRPr="00687336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29" w:name="Text13"/>
            <w:r w:rsidRPr="00687336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Pr="00687336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Pr="00687336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Pr="00687336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687336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687336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687336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687336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687336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29"/>
            <w:r w:rsidRPr="00687336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687336">
              <w:rPr>
                <w:snapToGrid w:val="0"/>
                <w:color w:val="000000"/>
              </w:rPr>
              <w:t>,</w:t>
            </w:r>
          </w:p>
        </w:tc>
      </w:tr>
      <w:tr w:rsidR="00BB403A" w14:paraId="41859F61" w14:textId="77777777" w:rsidTr="00647C4F">
        <w:tc>
          <w:tcPr>
            <w:tcW w:w="635" w:type="dxa"/>
          </w:tcPr>
          <w:p w14:paraId="57F7245A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3F3A7ACB" w14:textId="77777777" w:rsidR="00BB403A" w:rsidRPr="009F3A59" w:rsidRDefault="00BB403A" w:rsidP="00E1434A">
            <w:pPr>
              <w:tabs>
                <w:tab w:val="left" w:pos="8719"/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r w:rsidRPr="009F3A59">
              <w:rPr>
                <w:snapToGrid w:val="0"/>
                <w:color w:val="000000"/>
              </w:rPr>
              <w:t xml:space="preserve"> and no bond is required.</w:t>
            </w:r>
          </w:p>
        </w:tc>
      </w:tr>
      <w:tr w:rsidR="00BB403A" w14:paraId="28DAA125" w14:textId="77777777" w:rsidTr="00647C4F">
        <w:tc>
          <w:tcPr>
            <w:tcW w:w="635" w:type="dxa"/>
          </w:tcPr>
          <w:p w14:paraId="3E4019B7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3C275447" w14:textId="77777777" w:rsidR="000C7ED3" w:rsidRDefault="00BB403A" w:rsidP="00E1434A">
            <w:pPr>
              <w:tabs>
                <w:tab w:val="left" w:pos="8719"/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r w:rsidRPr="009F3A59">
              <w:rPr>
                <w:snapToGrid w:val="0"/>
                <w:color w:val="000000"/>
              </w:rPr>
              <w:t xml:space="preserve"> </w:t>
            </w:r>
            <w:r w:rsidRPr="009F3A59">
              <w:rPr>
                <w:rFonts w:cs="Arial"/>
                <w:snapToGrid w:val="0"/>
                <w:color w:val="000000"/>
              </w:rPr>
              <w:t xml:space="preserve">upon </w:t>
            </w:r>
            <w:r w:rsidRPr="009F3A59">
              <w:rPr>
                <w:snapToGrid w:val="0"/>
                <w:color w:val="000000"/>
              </w:rPr>
              <w:t>filing</w:t>
            </w:r>
            <w:r w:rsidRPr="009F3A59">
              <w:rPr>
                <w:rFonts w:cs="Arial"/>
                <w:snapToGrid w:val="0"/>
                <w:color w:val="000000"/>
              </w:rPr>
              <w:t xml:space="preserve"> </w:t>
            </w:r>
            <w:r w:rsidRPr="009F3A59">
              <w:rPr>
                <w:rFonts w:ascii="Helv" w:hAnsi="Helv"/>
                <w:snapToGrid w:val="0"/>
                <w:color w:val="000000"/>
              </w:rPr>
              <w:t>and</w:t>
            </w:r>
            <w:r w:rsidRPr="009F3A59">
              <w:rPr>
                <w:rFonts w:cs="Arial"/>
                <w:snapToGrid w:val="0"/>
                <w:color w:val="000000"/>
              </w:rPr>
              <w:t xml:space="preserve"> acceptance</w:t>
            </w:r>
            <w:r w:rsidRPr="009F3A59">
              <w:rPr>
                <w:snapToGrid w:val="0"/>
                <w:color w:val="000000"/>
              </w:rPr>
              <w:t xml:space="preserve"> of  </w:t>
            </w: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r w:rsidRPr="009F3A59">
              <w:rPr>
                <w:snapToGrid w:val="0"/>
                <w:color w:val="000000"/>
              </w:rPr>
              <w:t xml:space="preserve"> a signature bond.  </w:t>
            </w:r>
            <w:r w:rsidR="00B90241">
              <w:rPr>
                <w:snapToGrid w:val="0"/>
                <w:color w:val="000000"/>
              </w:rPr>
              <w:t xml:space="preserve">   </w:t>
            </w: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r w:rsidRPr="009F3A59">
              <w:rPr>
                <w:snapToGrid w:val="0"/>
                <w:color w:val="000000"/>
              </w:rPr>
              <w:t xml:space="preserve"> a surety bond in the sum of $ </w:t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maxLength w:val="12"/>
                    <w:format w:val="#,##0.00"/>
                  </w:textInput>
                </w:ffData>
              </w:fldChar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9F3A59">
              <w:rPr>
                <w:snapToGrid w:val="0"/>
                <w:color w:val="000000"/>
              </w:rPr>
              <w:t>.</w:t>
            </w:r>
          </w:p>
          <w:p w14:paraId="4BD8F69E" w14:textId="77777777" w:rsidR="00961A44" w:rsidRDefault="00961A44" w:rsidP="00E1434A">
            <w:pPr>
              <w:tabs>
                <w:tab w:val="left" w:pos="8719"/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</w:p>
          <w:p w14:paraId="5D79E888" w14:textId="77777777" w:rsidR="00961A44" w:rsidRPr="009F3A59" w:rsidRDefault="00413D54" w:rsidP="00E1434A">
            <w:pPr>
              <w:tabs>
                <w:tab w:val="left" w:pos="8719"/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  <w:r w:rsidRPr="00413D54">
              <w:rPr>
                <w:snapToGrid w:val="0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3D54">
              <w:rPr>
                <w:snapToGrid w:val="0"/>
                <w:color w:val="000000"/>
              </w:rPr>
              <w:instrText xml:space="preserve"> FORMCHECKBOX </w:instrText>
            </w:r>
            <w:r w:rsidRPr="00413D54">
              <w:rPr>
                <w:snapToGrid w:val="0"/>
                <w:color w:val="000000"/>
              </w:rPr>
            </w:r>
            <w:r w:rsidRPr="00413D54">
              <w:rPr>
                <w:snapToGrid w:val="0"/>
                <w:color w:val="000000"/>
              </w:rPr>
              <w:fldChar w:fldCharType="separate"/>
            </w:r>
            <w:r w:rsidRPr="00413D54">
              <w:rPr>
                <w:snapToGrid w:val="0"/>
                <w:color w:val="000000"/>
              </w:rPr>
              <w:fldChar w:fldCharType="end"/>
            </w:r>
            <w:r w:rsidR="00961A44" w:rsidRPr="00413D54">
              <w:rPr>
                <w:b/>
                <w:bCs/>
                <w:snapToGrid w:val="0"/>
                <w:color w:val="000000"/>
              </w:rPr>
              <w:t xml:space="preserve"> </w:t>
            </w:r>
            <w:r w:rsidR="00961A44" w:rsidRPr="00135322">
              <w:rPr>
                <w:bCs/>
                <w:snapToGrid w:val="0"/>
                <w:color w:val="000000"/>
              </w:rPr>
              <w:t>See attached for any additional trusts.</w:t>
            </w:r>
          </w:p>
        </w:tc>
      </w:tr>
      <w:tr w:rsidR="00BB403A" w14:paraId="1DD904BD" w14:textId="77777777" w:rsidTr="00647C4F">
        <w:tc>
          <w:tcPr>
            <w:tcW w:w="635" w:type="dxa"/>
          </w:tcPr>
          <w:p w14:paraId="6664C5F5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430B26B7" w14:textId="77777777" w:rsidR="00BB403A" w:rsidRPr="009F3A59" w:rsidRDefault="00BB403A" w:rsidP="00E1434A">
            <w:pPr>
              <w:tabs>
                <w:tab w:val="left" w:pos="8719"/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6CDF8706" w14:textId="77777777" w:rsidTr="00647C4F">
        <w:tc>
          <w:tcPr>
            <w:tcW w:w="635" w:type="dxa"/>
          </w:tcPr>
          <w:p w14:paraId="29977A5D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6"/>
            <w:r w:rsidRPr="009F3A59">
              <w:rPr>
                <w:snapToGrid w:val="0"/>
                <w:color w:val="000000"/>
              </w:rPr>
              <w:instrText xml:space="preserve"> FORMCHECKBOX </w:instrText>
            </w:r>
            <w:r w:rsidRPr="009F3A59">
              <w:rPr>
                <w:snapToGrid w:val="0"/>
                <w:color w:val="000000"/>
              </w:rPr>
            </w:r>
            <w:r w:rsidRPr="009F3A59">
              <w:rPr>
                <w:snapToGrid w:val="0"/>
                <w:color w:val="000000"/>
              </w:rPr>
              <w:fldChar w:fldCharType="separate"/>
            </w:r>
            <w:r w:rsidRPr="009F3A59">
              <w:rPr>
                <w:snapToGrid w:val="0"/>
                <w:color w:val="000000"/>
              </w:rPr>
              <w:fldChar w:fldCharType="end"/>
            </w:r>
            <w:bookmarkEnd w:id="30"/>
            <w:r w:rsidRPr="009F3A59">
              <w:rPr>
                <w:snapToGrid w:val="0"/>
                <w:color w:val="000000"/>
              </w:rPr>
              <w:tab/>
              <w:t>6.</w:t>
            </w:r>
          </w:p>
        </w:tc>
        <w:tc>
          <w:tcPr>
            <w:tcW w:w="9900" w:type="dxa"/>
            <w:gridSpan w:val="4"/>
          </w:tcPr>
          <w:p w14:paraId="333E0200" w14:textId="77777777" w:rsidR="00BB403A" w:rsidRPr="009F3A59" w:rsidRDefault="00BB403A" w:rsidP="00E1434A">
            <w:pPr>
              <w:tabs>
                <w:tab w:val="left" w:pos="9411"/>
              </w:tabs>
              <w:spacing w:line="240" w:lineRule="atLeast"/>
              <w:rPr>
                <w:snapToGrid w:val="0"/>
                <w:color w:val="000000"/>
              </w:rPr>
            </w:pPr>
            <w:r w:rsidRPr="009F3A59">
              <w:rPr>
                <w:snapToGrid w:val="0"/>
                <w:color w:val="000000"/>
              </w:rPr>
              <w:t xml:space="preserve">Other: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9F3A59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BB403A" w14:paraId="5C4963FF" w14:textId="77777777" w:rsidTr="00647C4F">
        <w:tc>
          <w:tcPr>
            <w:tcW w:w="635" w:type="dxa"/>
          </w:tcPr>
          <w:p w14:paraId="564BE6E4" w14:textId="77777777" w:rsidR="00BB403A" w:rsidRDefault="00BB403A" w:rsidP="00BB403A">
            <w:pPr>
              <w:tabs>
                <w:tab w:val="left" w:pos="252"/>
                <w:tab w:val="left" w:pos="720"/>
                <w:tab w:val="left" w:pos="11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00" w:type="dxa"/>
            <w:gridSpan w:val="4"/>
          </w:tcPr>
          <w:p w14:paraId="38E5A074" w14:textId="77777777" w:rsidR="00BB403A" w:rsidRPr="009F3A59" w:rsidRDefault="00BB403A" w:rsidP="00BB403A">
            <w:pPr>
              <w:tabs>
                <w:tab w:val="left" w:pos="87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683EA532" w14:textId="77777777" w:rsidTr="00647C4F">
        <w:tc>
          <w:tcPr>
            <w:tcW w:w="4775" w:type="dxa"/>
            <w:gridSpan w:val="4"/>
            <w:tcBorders>
              <w:bottom w:val="single" w:sz="4" w:space="0" w:color="auto"/>
            </w:tcBorders>
          </w:tcPr>
          <w:p w14:paraId="068E1005" w14:textId="77777777" w:rsidR="00BB403A" w:rsidRPr="009F3A59" w:rsidRDefault="00BB403A" w:rsidP="00BB403A">
            <w:pPr>
              <w:tabs>
                <w:tab w:val="left" w:pos="87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  <w:tc>
          <w:tcPr>
            <w:tcW w:w="5760" w:type="dxa"/>
          </w:tcPr>
          <w:p w14:paraId="13095641" w14:textId="77777777" w:rsidR="00BB403A" w:rsidRPr="009F3A59" w:rsidRDefault="00BB403A" w:rsidP="00BB403A">
            <w:pPr>
              <w:tabs>
                <w:tab w:val="left" w:pos="87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1F6474C5" w14:textId="77777777" w:rsidTr="00647C4F">
        <w:trPr>
          <w:trHeight w:val="584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6819" w14:textId="77777777" w:rsidR="00BB403A" w:rsidRPr="009F3A59" w:rsidRDefault="00BB403A" w:rsidP="00BB403A">
            <w:pPr>
              <w:rPr>
                <w:sz w:val="14"/>
              </w:rPr>
            </w:pPr>
            <w:proofErr w:type="gramStart"/>
            <w:r w:rsidRPr="009F3A59">
              <w:rPr>
                <w:sz w:val="14"/>
              </w:rPr>
              <w:t>Form</w:t>
            </w:r>
            <w:proofErr w:type="gramEnd"/>
            <w:r w:rsidRPr="009F3A59">
              <w:rPr>
                <w:sz w:val="14"/>
              </w:rPr>
              <w:t xml:space="preserve"> completed by</w:t>
            </w:r>
            <w:proofErr w:type="gramStart"/>
            <w:r w:rsidRPr="009F3A59">
              <w:rPr>
                <w:sz w:val="14"/>
              </w:rPr>
              <w:t>:  (</w:t>
            </w:r>
            <w:proofErr w:type="gramEnd"/>
            <w:r w:rsidRPr="009F3A59">
              <w:rPr>
                <w:sz w:val="14"/>
              </w:rPr>
              <w:t>Name)</w:t>
            </w:r>
          </w:p>
          <w:p w14:paraId="2F2A675E" w14:textId="04BC66CA" w:rsidR="00BB403A" w:rsidRPr="009F3A59" w:rsidRDefault="00BB403A" w:rsidP="00BB403A">
            <w:pPr>
              <w:tabs>
                <w:tab w:val="left" w:pos="87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1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2036A5" w:rsidRPr="002036A5">
              <w:rPr>
                <w:rFonts w:ascii="Times New Roman" w:hAnsi="Times New Roman"/>
                <w:noProof/>
              </w:rPr>
              <w:t>Bradley J. Sarkauskas</w:t>
            </w:r>
            <w:r>
              <w:rPr>
                <w:rFonts w:ascii="Times New Roman" w:hAnsi="Times New Roman"/>
              </w:rPr>
              <w:fldChar w:fldCharType="end"/>
            </w:r>
            <w:bookmarkEnd w:id="31"/>
          </w:p>
        </w:tc>
        <w:tc>
          <w:tcPr>
            <w:tcW w:w="5760" w:type="dxa"/>
            <w:tcBorders>
              <w:left w:val="single" w:sz="4" w:space="0" w:color="auto"/>
            </w:tcBorders>
          </w:tcPr>
          <w:p w14:paraId="08CC444A" w14:textId="77777777" w:rsidR="00BB403A" w:rsidRPr="009F3A59" w:rsidRDefault="00BB403A" w:rsidP="00BB403A">
            <w:pPr>
              <w:tabs>
                <w:tab w:val="left" w:pos="87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794DAC71" w14:textId="77777777" w:rsidTr="00647C4F">
        <w:trPr>
          <w:trHeight w:val="809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71A5" w14:textId="77777777" w:rsidR="00BB403A" w:rsidRPr="009F3A59" w:rsidRDefault="00BB403A" w:rsidP="00BB403A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9F3A59">
              <w:rPr>
                <w:sz w:val="14"/>
              </w:rPr>
              <w:t>Address</w:t>
            </w:r>
          </w:p>
          <w:p w14:paraId="063264DC" w14:textId="77777777" w:rsidR="002036A5" w:rsidRPr="002036A5" w:rsidRDefault="00BB403A" w:rsidP="002036A5">
            <w:pPr>
              <w:tabs>
                <w:tab w:val="left" w:pos="8719"/>
                <w:tab w:val="left" w:pos="9522"/>
              </w:tabs>
              <w:spacing w:line="240" w:lineRule="atLeast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2" w:name="Text4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2036A5" w:rsidRPr="002036A5">
              <w:rPr>
                <w:rFonts w:ascii="Times New Roman" w:hAnsi="Times New Roman"/>
                <w:noProof/>
              </w:rPr>
              <w:t>757 N Broadway, Ste 300</w:t>
            </w:r>
          </w:p>
          <w:p w14:paraId="1C74BD1B" w14:textId="56540996" w:rsidR="00BB403A" w:rsidRPr="009F3A59" w:rsidRDefault="002036A5" w:rsidP="002036A5">
            <w:pPr>
              <w:tabs>
                <w:tab w:val="left" w:pos="87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  <w:r w:rsidRPr="002036A5">
              <w:rPr>
                <w:rFonts w:ascii="Times New Roman" w:hAnsi="Times New Roman"/>
                <w:noProof/>
              </w:rPr>
              <w:t>Milwaukee, WI 53202</w:t>
            </w:r>
            <w:r w:rsidR="00BB403A">
              <w:rPr>
                <w:rFonts w:ascii="Times New Roman" w:hAnsi="Times New Roman"/>
              </w:rPr>
              <w:fldChar w:fldCharType="end"/>
            </w:r>
            <w:bookmarkEnd w:id="32"/>
          </w:p>
        </w:tc>
        <w:tc>
          <w:tcPr>
            <w:tcW w:w="5760" w:type="dxa"/>
            <w:tcBorders>
              <w:left w:val="single" w:sz="4" w:space="0" w:color="auto"/>
            </w:tcBorders>
          </w:tcPr>
          <w:p w14:paraId="45877985" w14:textId="77777777" w:rsidR="00BB403A" w:rsidRPr="009F3A59" w:rsidRDefault="00BB403A" w:rsidP="00BB403A">
            <w:pPr>
              <w:tabs>
                <w:tab w:val="left" w:pos="87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  <w:tr w:rsidR="00BB403A" w14:paraId="23707614" w14:textId="77777777" w:rsidTr="00647C4F">
        <w:trPr>
          <w:trHeight w:val="521"/>
        </w:trPr>
        <w:tc>
          <w:tcPr>
            <w:tcW w:w="2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760B" w14:textId="77777777" w:rsidR="00BB403A" w:rsidRPr="009F3A59" w:rsidRDefault="00BB403A" w:rsidP="001E040C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9F3A59">
              <w:rPr>
                <w:sz w:val="14"/>
              </w:rPr>
              <w:t>Telephone Number</w:t>
            </w:r>
          </w:p>
          <w:p w14:paraId="52065BBD" w14:textId="3A8CDF6A" w:rsidR="00BB403A" w:rsidRPr="009F3A59" w:rsidRDefault="00BB403A" w:rsidP="001E040C">
            <w:pPr>
              <w:pStyle w:val="Header"/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3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2036A5">
              <w:rPr>
                <w:rFonts w:ascii="Times New Roman" w:hAnsi="Times New Roman"/>
                <w:noProof/>
              </w:rPr>
              <w:t>414-253-8500</w:t>
            </w:r>
            <w:r>
              <w:rPr>
                <w:rFonts w:ascii="Times New Roman" w:hAnsi="Times New Roman"/>
              </w:rPr>
              <w:fldChar w:fldCharType="end"/>
            </w:r>
            <w:bookmarkEnd w:id="33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3009" w14:textId="77777777" w:rsidR="00BB403A" w:rsidRPr="009F3A59" w:rsidRDefault="00BB403A" w:rsidP="001E040C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9F3A59">
              <w:rPr>
                <w:sz w:val="14"/>
              </w:rPr>
              <w:t>Bar Number (If any)</w:t>
            </w:r>
          </w:p>
          <w:p w14:paraId="1111A2F6" w14:textId="1AC8CEB1" w:rsidR="00BB403A" w:rsidRDefault="00BB403A" w:rsidP="001E040C">
            <w:pPr>
              <w:pStyle w:val="Header"/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2036A5">
              <w:rPr>
                <w:rFonts w:ascii="Times New Roman" w:hAnsi="Times New Roman"/>
                <w:noProof/>
              </w:rPr>
              <w:t>1076331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760" w:type="dxa"/>
            <w:tcBorders>
              <w:left w:val="single" w:sz="4" w:space="0" w:color="auto"/>
            </w:tcBorders>
          </w:tcPr>
          <w:p w14:paraId="6CA57B1A" w14:textId="77777777" w:rsidR="00BB403A" w:rsidRPr="009F3A59" w:rsidRDefault="00BB403A" w:rsidP="00BB403A">
            <w:pPr>
              <w:tabs>
                <w:tab w:val="left" w:pos="8719"/>
                <w:tab w:val="left" w:pos="9522"/>
              </w:tabs>
              <w:spacing w:line="240" w:lineRule="atLeast"/>
              <w:rPr>
                <w:snapToGrid w:val="0"/>
                <w:color w:val="000000"/>
              </w:rPr>
            </w:pPr>
          </w:p>
        </w:tc>
      </w:tr>
    </w:tbl>
    <w:p w14:paraId="2C6EAAD1" w14:textId="77777777" w:rsidR="008B7454" w:rsidRPr="00BB403A" w:rsidRDefault="008B7454" w:rsidP="00BB403A">
      <w:pPr>
        <w:tabs>
          <w:tab w:val="left" w:pos="480"/>
          <w:tab w:val="left" w:pos="900"/>
          <w:tab w:val="left" w:pos="1260"/>
          <w:tab w:val="left" w:pos="1560"/>
          <w:tab w:val="left" w:pos="2160"/>
          <w:tab w:val="left" w:pos="2880"/>
          <w:tab w:val="left" w:pos="3600"/>
          <w:tab w:val="left" w:pos="10080"/>
        </w:tabs>
        <w:spacing w:line="240" w:lineRule="atLeast"/>
        <w:rPr>
          <w:snapToGrid w:val="0"/>
          <w:color w:val="000000"/>
        </w:rPr>
      </w:pPr>
    </w:p>
    <w:p w14:paraId="2C9BEDB1" w14:textId="77777777" w:rsidR="005F7525" w:rsidRDefault="005F7525" w:rsidP="005F7525">
      <w:pPr>
        <w:pStyle w:val="Header"/>
        <w:keepNext/>
        <w:keepLines/>
        <w:tabs>
          <w:tab w:val="clear" w:pos="4320"/>
          <w:tab w:val="clear" w:pos="8640"/>
        </w:tabs>
      </w:pPr>
    </w:p>
    <w:sectPr w:rsidR="005F7525" w:rsidSect="006818C5">
      <w:headerReference w:type="even" r:id="rId8"/>
      <w:headerReference w:type="default" r:id="rId9"/>
      <w:footerReference w:type="default" r:id="rId10"/>
      <w:footerReference w:type="first" r:id="rId11"/>
      <w:type w:val="continuous"/>
      <w:pgSz w:w="12240" w:h="15840" w:code="1"/>
      <w:pgMar w:top="720" w:right="720" w:bottom="720" w:left="720" w:header="432" w:footer="28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275C" w14:textId="77777777" w:rsidR="001A7A02" w:rsidRDefault="001A7A02">
      <w:r>
        <w:separator/>
      </w:r>
    </w:p>
  </w:endnote>
  <w:endnote w:type="continuationSeparator" w:id="0">
    <w:p w14:paraId="346FC3A8" w14:textId="77777777" w:rsidR="001A7A02" w:rsidRDefault="001A7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7D90" w14:textId="77777777" w:rsidR="00716858" w:rsidRDefault="00716858" w:rsidP="00716858">
    <w:pPr>
      <w:pStyle w:val="Footer"/>
      <w:tabs>
        <w:tab w:val="left" w:pos="6750"/>
        <w:tab w:val="right" w:pos="10620"/>
      </w:tabs>
      <w:spacing w:before="120" w:line="240" w:lineRule="auto"/>
    </w:pPr>
    <w:r>
      <w:t xml:space="preserve">PR-1808, </w:t>
    </w:r>
    <w:r w:rsidR="008A07EB">
      <w:t>05/24</w:t>
    </w:r>
    <w:r>
      <w:t xml:space="preserve"> Statement of Informal Administration </w:t>
    </w:r>
    <w:r>
      <w:tab/>
      <w:t>§853.04 and Chapters 865 and 879, Wisconsin Statutes</w:t>
    </w:r>
  </w:p>
  <w:p w14:paraId="597FC6F7" w14:textId="77777777" w:rsidR="00716858" w:rsidRDefault="00716858" w:rsidP="00716858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1600E0C7" w14:textId="11FC5364" w:rsidR="00651953" w:rsidRPr="00716858" w:rsidRDefault="00716858" w:rsidP="00716858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036A5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2036A5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036A5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separate"/>
    </w:r>
    <w:r w:rsidR="002036A5">
      <w:rPr>
        <w:noProof/>
        <w:snapToGrid w:val="0"/>
      </w:rPr>
      <w:t>Page 2 of 2</w:t>
    </w:r>
    <w:r>
      <w:rPr>
        <w:snapToGrid w:val="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3B90" w14:textId="77777777" w:rsidR="00651953" w:rsidRDefault="005F7525" w:rsidP="00716858">
    <w:pPr>
      <w:pStyle w:val="Footer"/>
      <w:tabs>
        <w:tab w:val="left" w:pos="6750"/>
        <w:tab w:val="right" w:pos="10620"/>
      </w:tabs>
      <w:spacing w:before="120" w:line="240" w:lineRule="auto"/>
    </w:pPr>
    <w:r>
      <w:t xml:space="preserve">PR-1808, </w:t>
    </w:r>
    <w:r w:rsidR="008A07EB">
      <w:t>05/24</w:t>
    </w:r>
    <w:r>
      <w:t xml:space="preserve"> Statement of Informal Administration </w:t>
    </w:r>
    <w:r w:rsidR="00651953">
      <w:tab/>
      <w:t>§853.04 and</w:t>
    </w:r>
    <w:r>
      <w:t xml:space="preserve"> Chapters 865 and 879, Wisconsin Statutes</w:t>
    </w:r>
  </w:p>
  <w:p w14:paraId="29EDEED6" w14:textId="77777777" w:rsidR="00651953" w:rsidRDefault="00651953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27F05452" w14:textId="61802FC3" w:rsidR="00651953" w:rsidRDefault="00651953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036A5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2036A5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036A5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separate"/>
    </w:r>
    <w:r w:rsidR="002036A5">
      <w:rPr>
        <w:noProof/>
        <w:snapToGrid w:val="0"/>
      </w:rPr>
      <w:t>Page 1 of 2</w:t>
    </w:r>
    <w:r>
      <w:rPr>
        <w:snapToGrid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5A995" w14:textId="77777777" w:rsidR="001A7A02" w:rsidRDefault="001A7A02">
      <w:r>
        <w:separator/>
      </w:r>
    </w:p>
  </w:footnote>
  <w:footnote w:type="continuationSeparator" w:id="0">
    <w:p w14:paraId="7C3C6F98" w14:textId="77777777" w:rsidR="001A7A02" w:rsidRDefault="001A7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85E0" w14:textId="77777777" w:rsidR="00651953" w:rsidRDefault="0065195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1107">
      <w:rPr>
        <w:rStyle w:val="PageNumber"/>
        <w:noProof/>
      </w:rPr>
      <w:t>2</w:t>
    </w:r>
    <w:r>
      <w:rPr>
        <w:rStyle w:val="PageNumber"/>
      </w:rPr>
      <w:fldChar w:fldCharType="end"/>
    </w:r>
  </w:p>
  <w:p w14:paraId="2C39B03A" w14:textId="77777777" w:rsidR="00651953" w:rsidRDefault="006519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4C08D" w14:textId="77777777" w:rsidR="00651953" w:rsidRPr="009D13D0" w:rsidRDefault="00651953" w:rsidP="00716858">
    <w:pPr>
      <w:pStyle w:val="Header"/>
      <w:pBdr>
        <w:bottom w:val="single" w:sz="4" w:space="1" w:color="auto"/>
      </w:pBdr>
      <w:tabs>
        <w:tab w:val="clear" w:pos="8640"/>
        <w:tab w:val="left" w:pos="4320"/>
        <w:tab w:val="left" w:pos="7200"/>
        <w:tab w:val="left" w:pos="9990"/>
      </w:tabs>
      <w:spacing w:after="120"/>
      <w:ind w:right="14"/>
      <w:rPr>
        <w:snapToGrid w:val="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89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3C0F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C265F2"/>
    <w:multiLevelType w:val="singleLevel"/>
    <w:tmpl w:val="74A0AA64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3" w15:restartNumberingAfterBreak="0">
    <w:nsid w:val="17E60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B7A1B14"/>
    <w:multiLevelType w:val="singleLevel"/>
    <w:tmpl w:val="13CA7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5D201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2087F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5D1D61F3"/>
    <w:multiLevelType w:val="hybridMultilevel"/>
    <w:tmpl w:val="7E1C58A0"/>
    <w:lvl w:ilvl="0" w:tplc="05F4C67E">
      <w:start w:val="6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8" w15:restartNumberingAfterBreak="0">
    <w:nsid w:val="658A28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69645E0B"/>
    <w:multiLevelType w:val="singleLevel"/>
    <w:tmpl w:val="12D4A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0" w15:restartNumberingAfterBreak="0">
    <w:nsid w:val="6F5857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8E24D9E"/>
    <w:multiLevelType w:val="hybridMultilevel"/>
    <w:tmpl w:val="0804BAA8"/>
    <w:lvl w:ilvl="0" w:tplc="AE7A1D08">
      <w:start w:val="8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 w16cid:durableId="2001496420">
    <w:abstractNumId w:val="9"/>
  </w:num>
  <w:num w:numId="2" w16cid:durableId="721445171">
    <w:abstractNumId w:val="2"/>
  </w:num>
  <w:num w:numId="3" w16cid:durableId="978071329">
    <w:abstractNumId w:val="4"/>
  </w:num>
  <w:num w:numId="4" w16cid:durableId="639653435">
    <w:abstractNumId w:val="10"/>
  </w:num>
  <w:num w:numId="5" w16cid:durableId="1351761757">
    <w:abstractNumId w:val="3"/>
  </w:num>
  <w:num w:numId="6" w16cid:durableId="1419903940">
    <w:abstractNumId w:val="5"/>
  </w:num>
  <w:num w:numId="7" w16cid:durableId="453864350">
    <w:abstractNumId w:val="1"/>
  </w:num>
  <w:num w:numId="8" w16cid:durableId="1067075942">
    <w:abstractNumId w:val="6"/>
  </w:num>
  <w:num w:numId="9" w16cid:durableId="956251239">
    <w:abstractNumId w:val="0"/>
  </w:num>
  <w:num w:numId="10" w16cid:durableId="1924491673">
    <w:abstractNumId w:val="8"/>
  </w:num>
  <w:num w:numId="11" w16cid:durableId="1802065649">
    <w:abstractNumId w:val="11"/>
  </w:num>
  <w:num w:numId="12" w16cid:durableId="107164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bO5NWYYk9hif/kEDuADzzqXeS2vGFhQwRWMVGL2BiVMoE9rngXrUWHiz6KzNEOMzXsFeTKkEYlDN5FMnr72s4A==" w:salt="ZAIyLbabtU2J3FCIrXq6Sg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454"/>
    <w:rsid w:val="00005D7D"/>
    <w:rsid w:val="00023CAF"/>
    <w:rsid w:val="000313E1"/>
    <w:rsid w:val="00035943"/>
    <w:rsid w:val="0009158A"/>
    <w:rsid w:val="000A3785"/>
    <w:rsid w:val="000A3C70"/>
    <w:rsid w:val="000C225D"/>
    <w:rsid w:val="000C7ED3"/>
    <w:rsid w:val="000E0A59"/>
    <w:rsid w:val="000E4BD2"/>
    <w:rsid w:val="000E5D19"/>
    <w:rsid w:val="000F468D"/>
    <w:rsid w:val="00104E8C"/>
    <w:rsid w:val="00135322"/>
    <w:rsid w:val="00143FBA"/>
    <w:rsid w:val="0014505E"/>
    <w:rsid w:val="0014779A"/>
    <w:rsid w:val="0015329B"/>
    <w:rsid w:val="00162BA1"/>
    <w:rsid w:val="00185BF4"/>
    <w:rsid w:val="0018716D"/>
    <w:rsid w:val="001A0190"/>
    <w:rsid w:val="001A7A02"/>
    <w:rsid w:val="001F0A5E"/>
    <w:rsid w:val="00201107"/>
    <w:rsid w:val="002036A5"/>
    <w:rsid w:val="0020693B"/>
    <w:rsid w:val="00224D37"/>
    <w:rsid w:val="00251928"/>
    <w:rsid w:val="00264D59"/>
    <w:rsid w:val="00294025"/>
    <w:rsid w:val="002A298A"/>
    <w:rsid w:val="002D166D"/>
    <w:rsid w:val="00307874"/>
    <w:rsid w:val="00370C18"/>
    <w:rsid w:val="00370E12"/>
    <w:rsid w:val="00374337"/>
    <w:rsid w:val="0037468D"/>
    <w:rsid w:val="003D6A05"/>
    <w:rsid w:val="003E436B"/>
    <w:rsid w:val="003F2494"/>
    <w:rsid w:val="00413D54"/>
    <w:rsid w:val="0042421E"/>
    <w:rsid w:val="004663A2"/>
    <w:rsid w:val="004A5980"/>
    <w:rsid w:val="004C33CC"/>
    <w:rsid w:val="004D01B2"/>
    <w:rsid w:val="00506B81"/>
    <w:rsid w:val="00512910"/>
    <w:rsid w:val="00514B47"/>
    <w:rsid w:val="00543260"/>
    <w:rsid w:val="005840F4"/>
    <w:rsid w:val="005D3399"/>
    <w:rsid w:val="005F7525"/>
    <w:rsid w:val="00601EAE"/>
    <w:rsid w:val="00647C4F"/>
    <w:rsid w:val="00651953"/>
    <w:rsid w:val="006818C5"/>
    <w:rsid w:val="00687336"/>
    <w:rsid w:val="006935B8"/>
    <w:rsid w:val="006958D6"/>
    <w:rsid w:val="006964EA"/>
    <w:rsid w:val="006D527A"/>
    <w:rsid w:val="006F713D"/>
    <w:rsid w:val="00716858"/>
    <w:rsid w:val="00721F62"/>
    <w:rsid w:val="0074394C"/>
    <w:rsid w:val="00752137"/>
    <w:rsid w:val="007D4347"/>
    <w:rsid w:val="007E095C"/>
    <w:rsid w:val="007E277A"/>
    <w:rsid w:val="0083033D"/>
    <w:rsid w:val="00855199"/>
    <w:rsid w:val="008744AB"/>
    <w:rsid w:val="008A07EB"/>
    <w:rsid w:val="008B4DAD"/>
    <w:rsid w:val="008B7454"/>
    <w:rsid w:val="00931BEB"/>
    <w:rsid w:val="00961A44"/>
    <w:rsid w:val="00976C02"/>
    <w:rsid w:val="00983853"/>
    <w:rsid w:val="009A7015"/>
    <w:rsid w:val="009C427A"/>
    <w:rsid w:val="009D13D0"/>
    <w:rsid w:val="009D4143"/>
    <w:rsid w:val="009D6A1A"/>
    <w:rsid w:val="009F2D1A"/>
    <w:rsid w:val="009F3A59"/>
    <w:rsid w:val="00A22BEB"/>
    <w:rsid w:val="00A272D4"/>
    <w:rsid w:val="00A71134"/>
    <w:rsid w:val="00B0531C"/>
    <w:rsid w:val="00B11ED7"/>
    <w:rsid w:val="00B5740C"/>
    <w:rsid w:val="00B67145"/>
    <w:rsid w:val="00B90241"/>
    <w:rsid w:val="00BA5D7A"/>
    <w:rsid w:val="00BB403A"/>
    <w:rsid w:val="00BB4C89"/>
    <w:rsid w:val="00BD028F"/>
    <w:rsid w:val="00BE28C6"/>
    <w:rsid w:val="00BF4778"/>
    <w:rsid w:val="00C060D9"/>
    <w:rsid w:val="00C6088B"/>
    <w:rsid w:val="00C747F4"/>
    <w:rsid w:val="00C77FAB"/>
    <w:rsid w:val="00C80121"/>
    <w:rsid w:val="00C84AEB"/>
    <w:rsid w:val="00CB31FB"/>
    <w:rsid w:val="00CB449F"/>
    <w:rsid w:val="00CC6933"/>
    <w:rsid w:val="00CD71F9"/>
    <w:rsid w:val="00D268D5"/>
    <w:rsid w:val="00D335F6"/>
    <w:rsid w:val="00D47BE8"/>
    <w:rsid w:val="00D63D05"/>
    <w:rsid w:val="00DA70E0"/>
    <w:rsid w:val="00DC3AC1"/>
    <w:rsid w:val="00DD10CD"/>
    <w:rsid w:val="00E0495F"/>
    <w:rsid w:val="00E12BAD"/>
    <w:rsid w:val="00E1434A"/>
    <w:rsid w:val="00E61456"/>
    <w:rsid w:val="00E91A40"/>
    <w:rsid w:val="00EC15B5"/>
    <w:rsid w:val="00EC2328"/>
    <w:rsid w:val="00EC2F39"/>
    <w:rsid w:val="00EF7906"/>
    <w:rsid w:val="00F05FAA"/>
    <w:rsid w:val="00F06D4A"/>
    <w:rsid w:val="00F369EE"/>
    <w:rsid w:val="00FB4640"/>
    <w:rsid w:val="00FE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2FBE0"/>
  <w15:docId w15:val="{A034C27A-F058-4961-86A3-6FBAEAB8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4337"/>
    <w:pPr>
      <w:spacing w:line="240" w:lineRule="exact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Pr>
      <w:sz w:val="14"/>
    </w:rPr>
  </w:style>
  <w:style w:type="character" w:styleId="PageNumber">
    <w:name w:val="page number"/>
    <w:basedOn w:val="DefaultParagraphFont"/>
  </w:style>
  <w:style w:type="paragraph" w:customStyle="1" w:styleId="Caption1">
    <w:name w:val="Caption1"/>
    <w:basedOn w:val="Header"/>
    <w:pPr>
      <w:tabs>
        <w:tab w:val="clear" w:pos="4320"/>
        <w:tab w:val="clear" w:pos="8640"/>
      </w:tabs>
    </w:pPr>
    <w:rPr>
      <w:position w:val="6"/>
      <w:sz w:val="14"/>
    </w:rPr>
  </w:style>
  <w:style w:type="paragraph" w:customStyle="1" w:styleId="FormField">
    <w:name w:val="FormField"/>
    <w:basedOn w:val="Header"/>
    <w:pPr>
      <w:tabs>
        <w:tab w:val="clear" w:pos="4320"/>
        <w:tab w:val="clear" w:pos="8640"/>
      </w:tabs>
    </w:pPr>
    <w:rPr>
      <w:rFonts w:ascii="Times New Roman" w:hAnsi="Times New Roman"/>
      <w:u w:val="single"/>
    </w:rPr>
  </w:style>
  <w:style w:type="paragraph" w:customStyle="1" w:styleId="FormTitle">
    <w:name w:val="FormTitle"/>
    <w:basedOn w:val="Heading6"/>
  </w:style>
  <w:style w:type="paragraph" w:customStyle="1" w:styleId="cell">
    <w:name w:val="cell"/>
    <w:basedOn w:val="FormField"/>
    <w:rPr>
      <w:sz w:val="18"/>
      <w:u w:val="none"/>
    </w:rPr>
  </w:style>
  <w:style w:type="paragraph" w:styleId="BalloonText">
    <w:name w:val="Balloon Text"/>
    <w:basedOn w:val="Normal"/>
    <w:semiHidden/>
    <w:rsid w:val="00370E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B40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3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97\Templates\ProbateTemplate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24E5EE95-3452-4BA5-BAD5-5502F2C61C83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ProbateTemplate_Master.dot</Template>
  <TotalTime>11</TotalTime>
  <Pages>2</Pages>
  <Words>502</Words>
  <Characters>2571</Characters>
  <Application>Microsoft Office Word</Application>
  <DocSecurity>0</DocSecurity>
  <Lines>197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Informal Administration</vt:lpstr>
    </vt:vector>
  </TitlesOfParts>
  <Company>Wisconsin State Courts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PR-1808: Statement of Informal Administration</dc:title>
  <dc:subject>WI State Courts</dc:subject>
  <dc:creator>Terri Borrud</dc:creator>
  <cp:keywords>PR-1808</cp:keywords>
  <dc:description>Probate Registrar</dc:description>
  <cp:lastModifiedBy>Brad Sarkauskas</cp:lastModifiedBy>
  <cp:revision>10</cp:revision>
  <cp:lastPrinted>2024-07-02T18:18:00Z</cp:lastPrinted>
  <dcterms:created xsi:type="dcterms:W3CDTF">2024-07-02T17:55:00Z</dcterms:created>
  <dcterms:modified xsi:type="dcterms:W3CDTF">2026-04-20T17:13:00Z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_Date">
    <vt:lpwstr>10/10</vt:lpwstr>
  </property>
  <property fmtid="{D5CDD505-2E9C-101B-9397-08002B2CF9AE}" pid="3" name="Title_Line1">
    <vt:lpwstr>Statement of</vt:lpwstr>
  </property>
  <property fmtid="{D5CDD505-2E9C-101B-9397-08002B2CF9AE}" pid="4" name="Title_Line2">
    <vt:lpwstr>Informal Administration</vt:lpwstr>
  </property>
  <property fmtid="{D5CDD505-2E9C-101B-9397-08002B2CF9AE}" pid="5" name="Title_Line3">
    <vt:lpwstr/>
  </property>
  <property fmtid="{D5CDD505-2E9C-101B-9397-08002B2CF9AE}" pid="6" name="Descriptive_Preface_1">
    <vt:lpwstr>IN THE MATTER OF THE ESTATE OF</vt:lpwstr>
  </property>
  <property fmtid="{D5CDD505-2E9C-101B-9397-08002B2CF9AE}" pid="7" name="Descriptive_Preface_2">
    <vt:lpwstr/>
  </property>
  <property fmtid="{D5CDD505-2E9C-101B-9397-08002B2CF9AE}" pid="8" name="Relevant_Statutes">
    <vt:lpwstr>Chapters 865 and 879, Wisconsin Statutes</vt:lpwstr>
  </property>
  <property fmtid="{D5CDD505-2E9C-101B-9397-08002B2CF9AE}" pid="9" name="Form_Number">
    <vt:lpwstr>PR-1808</vt:lpwstr>
  </property>
</Properties>
</file>