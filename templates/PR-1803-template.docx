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241"/>
        <w:gridCol w:w="1809"/>
        <w:gridCol w:w="792"/>
        <w:gridCol w:w="3078"/>
        <w:gridCol w:w="2142"/>
      </w:tblGrid>
      <w:tr w:rsidR="007B244F" w:rsidRPr="00FE4B55" w14:paraId="66BB538F" w14:textId="77777777" w:rsidTr="001C623F">
        <w:trPr>
          <w:cantSplit/>
          <w:trHeight w:val="270"/>
        </w:trPr>
        <w:tc>
          <w:tcPr>
            <w:tcW w:w="856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6BB538D" w14:textId="77777777" w:rsidR="007B244F" w:rsidRPr="00FE4B55" w:rsidRDefault="007B244F" w:rsidP="00054944">
            <w:pPr>
              <w:tabs>
                <w:tab w:val="right" w:pos="7920"/>
              </w:tabs>
              <w:spacing w:after="40"/>
              <w:rPr>
                <w:b/>
                <w:sz w:val="24"/>
                <w:u w:val="single"/>
              </w:rPr>
            </w:pPr>
            <w:r w:rsidRPr="00FE4B55">
              <w:rPr>
                <w:b/>
              </w:rPr>
              <w:t xml:space="preserve">STATE OF </w:t>
            </w:r>
            <w:smartTag w:uri="urn:schemas-microsoft-com:office:smarttags" w:element="place">
              <w:smartTag w:uri="urn:schemas-microsoft-com:office:smarttags" w:element="State">
                <w:r w:rsidRPr="00FE4B55">
                  <w:rPr>
                    <w:b/>
                  </w:rPr>
                  <w:t>WISCONSIN</w:t>
                </w:r>
              </w:smartTag>
            </w:smartTag>
            <w:r w:rsidRPr="00FE4B55">
              <w:rPr>
                <w:b/>
              </w:rPr>
              <w:t xml:space="preserve">, CIRCUIT COURT, </w:t>
            </w:r>
            <w:r w:rsidRPr="00FE4B55">
              <w:rPr>
                <w:b/>
                <w:u w:val="single"/>
              </w:rPr>
              <w:fldChar w:fldCharType="begin">
                <w:ffData>
                  <w:name w:val="TxtCounty"/>
                  <w:enabled/>
                  <w:calcOnExit w:val="0"/>
                  <w:textInput>
                    <w:maxLength w:val="21"/>
                    <w:format w:val="UPPERCASE"/>
                  </w:textInput>
                </w:ffData>
              </w:fldChar>
            </w:r>
            <w:bookmarkStart w:id="0" w:name="TxtCounty"/>
            <w:r w:rsidRPr="00FE4B55">
              <w:rPr>
                <w:b/>
                <w:u w:val="single"/>
              </w:rPr>
              <w:instrText xml:space="preserve"> FORMTEXT </w:instrText>
            </w:r>
            <w:r w:rsidRPr="00FE4B55">
              <w:rPr>
                <w:b/>
                <w:u w:val="single"/>
              </w:rPr>
            </w:r>
            <w:r w:rsidRPr="00FE4B55">
              <w:rPr>
                <w:b/>
                <w:u w:val="single"/>
              </w:rPr>
              <w:fldChar w:fldCharType="separate"/>
            </w:r>
            <w:r w:rsidRPr="00FE4B55">
              <w:rPr>
                <w:b/>
                <w:noProof/>
                <w:u w:val="single"/>
              </w:rPr>
              <w:t> </w:t>
            </w:r>
            <w:r w:rsidRPr="00FE4B55">
              <w:rPr>
                <w:b/>
                <w:noProof/>
                <w:u w:val="single"/>
              </w:rPr>
              <w:t> </w:t>
            </w:r>
            <w:r w:rsidRPr="00FE4B55">
              <w:rPr>
                <w:b/>
                <w:noProof/>
                <w:u w:val="single"/>
              </w:rPr>
              <w:t> </w:t>
            </w:r>
            <w:r w:rsidRPr="00FE4B55">
              <w:rPr>
                <w:b/>
                <w:noProof/>
                <w:u w:val="single"/>
              </w:rPr>
              <w:t> </w:t>
            </w:r>
            <w:r w:rsidRPr="00FE4B55">
              <w:rPr>
                <w:b/>
                <w:noProof/>
                <w:u w:val="single"/>
              </w:rPr>
              <w:t> </w:t>
            </w:r>
            <w:r w:rsidRPr="00FE4B55">
              <w:rPr>
                <w:b/>
                <w:u w:val="single"/>
              </w:rPr>
              <w:fldChar w:fldCharType="end"/>
            </w:r>
            <w:bookmarkEnd w:id="0"/>
            <w:r w:rsidRPr="00FE4B55">
              <w:rPr>
                <w:b/>
                <w:u w:val="single"/>
              </w:rPr>
              <w:tab/>
            </w:r>
            <w:r w:rsidRPr="00FE4B55">
              <w:rPr>
                <w:b/>
              </w:rPr>
              <w:t xml:space="preserve"> COUNTY</w:t>
            </w:r>
          </w:p>
        </w:tc>
        <w:tc>
          <w:tcPr>
            <w:tcW w:w="2142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66BB538E" w14:textId="77777777" w:rsidR="007B244F" w:rsidRPr="00FE4B55" w:rsidRDefault="007B244F">
            <w:pPr>
              <w:pStyle w:val="Heading3"/>
              <w:rPr>
                <w:sz w:val="18"/>
                <w:szCs w:val="18"/>
              </w:rPr>
            </w:pPr>
          </w:p>
        </w:tc>
      </w:tr>
      <w:tr w:rsidR="00143E5F" w:rsidRPr="00FE4B55" w14:paraId="66BB539F" w14:textId="77777777" w:rsidTr="001C623F">
        <w:trPr>
          <w:cantSplit/>
          <w:trHeight w:val="1601"/>
        </w:trPr>
        <w:tc>
          <w:tcPr>
            <w:tcW w:w="469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66BB5390" w14:textId="77777777" w:rsidR="00143E5F" w:rsidRPr="00FE4B55" w:rsidRDefault="00143E5F" w:rsidP="00143E5F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66BB5391" w14:textId="77777777" w:rsidR="00143E5F" w:rsidRDefault="00143E5F">
            <w:pPr>
              <w:pStyle w:val="Header"/>
              <w:tabs>
                <w:tab w:val="clear" w:pos="4320"/>
                <w:tab w:val="clear" w:pos="8640"/>
              </w:tabs>
            </w:pPr>
            <w:r>
              <w:t>IN THE MATTER OF THE ESTATE OF</w:t>
            </w:r>
          </w:p>
          <w:p w14:paraId="66BB5392" w14:textId="77777777" w:rsidR="00143E5F" w:rsidRPr="00FE4B55" w:rsidRDefault="00143E5F" w:rsidP="00143E5F">
            <w:pPr>
              <w:pStyle w:val="Header"/>
              <w:tabs>
                <w:tab w:val="clear" w:pos="4320"/>
                <w:tab w:val="clear" w:pos="8640"/>
              </w:tabs>
              <w:spacing w:line="120" w:lineRule="exact"/>
            </w:pPr>
          </w:p>
          <w:p w14:paraId="66BB5393" w14:textId="77777777" w:rsidR="00143E5F" w:rsidRDefault="007A041A" w:rsidP="00950BD6">
            <w:pPr>
              <w:pStyle w:val="Header"/>
              <w:tabs>
                <w:tab w:val="clear" w:pos="4320"/>
                <w:tab w:val="clear" w:pos="8640"/>
                <w:tab w:val="left" w:pos="4301"/>
              </w:tabs>
              <w:rPr>
                <w:u w:val="single"/>
              </w:rPr>
            </w:pPr>
            <w:r>
              <w:rPr>
                <w:rFonts w:ascii="Times New Roman" w:hAnsi="Times New Roman"/>
                <w:u w:val="single"/>
              </w:rPr>
              <w:fldChar w:fldCharType="begin">
                <w:ffData>
                  <w:name w:val="txtName"/>
                  <w:enabled/>
                  <w:calcOnExit w:val="0"/>
                  <w:textInput/>
                </w:ffData>
              </w:fldChar>
            </w:r>
            <w:bookmarkStart w:id="1" w:name="txtName"/>
            <w:r>
              <w:rPr>
                <w:rFonts w:ascii="Times New Roman" w:hAnsi="Times New Roman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u w:val="single"/>
              </w:rPr>
            </w:r>
            <w:r>
              <w:rPr>
                <w:rFonts w:ascii="Times New Roman" w:hAnsi="Times New Roman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u w:val="single"/>
              </w:rPr>
              <w:t> </w:t>
            </w:r>
            <w:r>
              <w:rPr>
                <w:rFonts w:ascii="Times New Roman" w:hAnsi="Times New Roman"/>
                <w:u w:val="single"/>
              </w:rPr>
              <w:fldChar w:fldCharType="end"/>
            </w:r>
            <w:bookmarkEnd w:id="1"/>
            <w:r w:rsidR="00143E5F" w:rsidRPr="00143E5F">
              <w:rPr>
                <w:rFonts w:ascii="Times New Roman" w:hAnsi="Times New Roman"/>
                <w:u w:val="single"/>
              </w:rPr>
              <w:tab/>
            </w:r>
          </w:p>
          <w:p w14:paraId="66BB5394" w14:textId="77777777" w:rsidR="00143E5F" w:rsidRDefault="00143E5F" w:rsidP="00143E5F">
            <w:pPr>
              <w:pStyle w:val="Header"/>
              <w:tabs>
                <w:tab w:val="clear" w:pos="4320"/>
                <w:tab w:val="clear" w:pos="8640"/>
                <w:tab w:val="left" w:pos="4800"/>
              </w:tabs>
              <w:spacing w:line="180" w:lineRule="exact"/>
              <w:rPr>
                <w:sz w:val="14"/>
              </w:rPr>
            </w:pPr>
            <w:r w:rsidRPr="00143E5F">
              <w:rPr>
                <w:sz w:val="14"/>
              </w:rPr>
              <w:t>Name</w:t>
            </w:r>
          </w:p>
          <w:p w14:paraId="66BB5395" w14:textId="77777777" w:rsidR="00143E5F" w:rsidRPr="00143E5F" w:rsidRDefault="00143E5F" w:rsidP="00143E5F">
            <w:pPr>
              <w:pStyle w:val="Header"/>
              <w:tabs>
                <w:tab w:val="clear" w:pos="4320"/>
                <w:tab w:val="clear" w:pos="8640"/>
                <w:tab w:val="left" w:pos="4800"/>
              </w:tabs>
              <w:spacing w:line="120" w:lineRule="exact"/>
              <w:rPr>
                <w:sz w:val="14"/>
              </w:rPr>
            </w:pPr>
          </w:p>
          <w:p w14:paraId="66BB5396" w14:textId="77777777" w:rsidR="00143E5F" w:rsidRPr="00FE4B55" w:rsidRDefault="007A041A" w:rsidP="00950BD6">
            <w:pPr>
              <w:pStyle w:val="FormField"/>
              <w:tabs>
                <w:tab w:val="left" w:pos="4320"/>
              </w:tabs>
            </w:pPr>
            <w:r>
              <w:fldChar w:fldCharType="begin">
                <w:ffData>
                  <w:name w:val="txtDOB"/>
                  <w:enabled/>
                  <w:calcOnExit w:val="0"/>
                  <w:textInput/>
                </w:ffData>
              </w:fldChar>
            </w:r>
            <w:bookmarkStart w:id="2" w:name="txtDOB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  <w:r w:rsidR="00143E5F" w:rsidRPr="00FE4B55">
              <w:tab/>
            </w:r>
          </w:p>
          <w:p w14:paraId="66BB5397" w14:textId="77777777" w:rsidR="00143E5F" w:rsidRPr="00FE4B55" w:rsidRDefault="00143E5F">
            <w:pPr>
              <w:pStyle w:val="Caption1"/>
              <w:tabs>
                <w:tab w:val="center" w:pos="2040"/>
              </w:tabs>
            </w:pPr>
            <w:r w:rsidRPr="00FE4B55">
              <w:tab/>
            </w:r>
          </w:p>
        </w:tc>
        <w:tc>
          <w:tcPr>
            <w:tcW w:w="3870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BB5398" w14:textId="77777777" w:rsidR="00143E5F" w:rsidRDefault="00143E5F" w:rsidP="00143E5F">
            <w:pPr>
              <w:jc w:val="center"/>
              <w:rPr>
                <w:sz w:val="18"/>
                <w:szCs w:val="18"/>
              </w:rPr>
            </w:pPr>
            <w:r w:rsidRPr="00FE4B55">
              <w:rPr>
                <w:b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6"/>
            <w:r w:rsidRPr="00FE4B55">
              <w:rPr>
                <w:b/>
              </w:rPr>
              <w:instrText xml:space="preserve"> FORMCHECKBOX </w:instrText>
            </w:r>
            <w:r w:rsidRPr="00FE4B55">
              <w:rPr>
                <w:b/>
              </w:rPr>
            </w:r>
            <w:r w:rsidRPr="00FE4B55">
              <w:rPr>
                <w:b/>
              </w:rPr>
              <w:fldChar w:fldCharType="separate"/>
            </w:r>
            <w:r w:rsidRPr="00FE4B55">
              <w:rPr>
                <w:b/>
              </w:rPr>
              <w:fldChar w:fldCharType="end"/>
            </w:r>
            <w:bookmarkEnd w:id="3"/>
            <w:r w:rsidRPr="00FE4B55">
              <w:rPr>
                <w:b/>
              </w:rPr>
              <w:t xml:space="preserve"> </w:t>
            </w:r>
            <w:r w:rsidRPr="00FE4B55">
              <w:rPr>
                <w:sz w:val="18"/>
                <w:szCs w:val="18"/>
              </w:rPr>
              <w:t>Amended</w:t>
            </w:r>
          </w:p>
          <w:p w14:paraId="66BB5399" w14:textId="77777777" w:rsidR="00143E5F" w:rsidRPr="00FE4B55" w:rsidRDefault="00143E5F" w:rsidP="00143E5F">
            <w:pPr>
              <w:spacing w:line="120" w:lineRule="exact"/>
              <w:jc w:val="center"/>
              <w:rPr>
                <w:sz w:val="18"/>
                <w:szCs w:val="18"/>
              </w:rPr>
            </w:pPr>
          </w:p>
          <w:p w14:paraId="66BB539A" w14:textId="77777777" w:rsidR="00143E5F" w:rsidRDefault="00143E5F" w:rsidP="00143E5F">
            <w:pPr>
              <w:jc w:val="center"/>
              <w:rPr>
                <w:b/>
                <w:sz w:val="24"/>
                <w:szCs w:val="18"/>
              </w:rPr>
            </w:pPr>
            <w:r w:rsidRPr="00E948B9">
              <w:rPr>
                <w:b/>
                <w:sz w:val="24"/>
                <w:szCs w:val="18"/>
              </w:rPr>
              <w:t>Waiver and Consent</w:t>
            </w:r>
          </w:p>
          <w:p w14:paraId="66BB539B" w14:textId="77777777" w:rsidR="00143E5F" w:rsidRDefault="00143E5F" w:rsidP="00143E5F">
            <w:pPr>
              <w:spacing w:line="280" w:lineRule="exact"/>
              <w:jc w:val="center"/>
              <w:rPr>
                <w:b/>
                <w:sz w:val="24"/>
                <w:szCs w:val="18"/>
              </w:rPr>
            </w:pPr>
            <w:r w:rsidRPr="00143E5F">
              <w:rPr>
                <w:b/>
                <w:sz w:val="24"/>
                <w:szCs w:val="18"/>
              </w:rPr>
              <w:t>(Informal Administration)</w:t>
            </w:r>
          </w:p>
          <w:p w14:paraId="66BB539C" w14:textId="77777777" w:rsidR="00143E5F" w:rsidRPr="00143E5F" w:rsidRDefault="00143E5F" w:rsidP="00143E5F">
            <w:pPr>
              <w:spacing w:line="180" w:lineRule="exact"/>
              <w:jc w:val="center"/>
              <w:rPr>
                <w:b/>
                <w:sz w:val="22"/>
                <w:szCs w:val="18"/>
              </w:rPr>
            </w:pPr>
          </w:p>
          <w:p w14:paraId="66BB539D" w14:textId="77777777" w:rsidR="00143E5F" w:rsidRPr="00143E5F" w:rsidRDefault="00143E5F" w:rsidP="00D44CC3">
            <w:pPr>
              <w:pStyle w:val="Header"/>
              <w:tabs>
                <w:tab w:val="left" w:pos="3042"/>
              </w:tabs>
              <w:ind w:left="612"/>
              <w:rPr>
                <w:b/>
                <w:sz w:val="22"/>
                <w:szCs w:val="18"/>
              </w:rPr>
            </w:pPr>
            <w:r w:rsidRPr="00FE4B55">
              <w:t xml:space="preserve">Case No. </w:t>
            </w:r>
            <w:r w:rsidR="00D44CC3">
              <w:rPr>
                <w:rFonts w:ascii="Times New Roman" w:hAnsi="Times New Roman"/>
                <w:u w:val="single"/>
              </w:rPr>
              <w:fldChar w:fldCharType="begin">
                <w:ffData>
                  <w:name w:val="TxtCaseNo"/>
                  <w:enabled/>
                  <w:calcOnExit w:val="0"/>
                  <w:textInput/>
                </w:ffData>
              </w:fldChar>
            </w:r>
            <w:bookmarkStart w:id="4" w:name="TxtCaseNo"/>
            <w:r w:rsidR="00D44CC3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D44CC3">
              <w:rPr>
                <w:rFonts w:ascii="Times New Roman" w:hAnsi="Times New Roman"/>
                <w:u w:val="single"/>
              </w:rPr>
            </w:r>
            <w:r w:rsidR="00D44CC3">
              <w:rPr>
                <w:rFonts w:ascii="Times New Roman" w:hAnsi="Times New Roman"/>
                <w:u w:val="single"/>
              </w:rPr>
              <w:fldChar w:fldCharType="separate"/>
            </w:r>
            <w:r w:rsidR="00D44CC3">
              <w:rPr>
                <w:rFonts w:ascii="Times New Roman" w:hAnsi="Times New Roman"/>
                <w:noProof/>
                <w:u w:val="single"/>
              </w:rPr>
              <w:t> </w:t>
            </w:r>
            <w:r w:rsidR="00D44CC3">
              <w:rPr>
                <w:rFonts w:ascii="Times New Roman" w:hAnsi="Times New Roman"/>
                <w:noProof/>
                <w:u w:val="single"/>
              </w:rPr>
              <w:t> </w:t>
            </w:r>
            <w:r w:rsidR="00D44CC3">
              <w:rPr>
                <w:rFonts w:ascii="Times New Roman" w:hAnsi="Times New Roman"/>
                <w:noProof/>
                <w:u w:val="single"/>
              </w:rPr>
              <w:t> </w:t>
            </w:r>
            <w:r w:rsidR="00D44CC3">
              <w:rPr>
                <w:rFonts w:ascii="Times New Roman" w:hAnsi="Times New Roman"/>
                <w:noProof/>
                <w:u w:val="single"/>
              </w:rPr>
              <w:t> </w:t>
            </w:r>
            <w:r w:rsidR="00D44CC3">
              <w:rPr>
                <w:rFonts w:ascii="Times New Roman" w:hAnsi="Times New Roman"/>
                <w:noProof/>
                <w:u w:val="single"/>
              </w:rPr>
              <w:t> </w:t>
            </w:r>
            <w:r w:rsidR="00D44CC3">
              <w:rPr>
                <w:rFonts w:ascii="Times New Roman" w:hAnsi="Times New Roman"/>
                <w:u w:val="single"/>
              </w:rPr>
              <w:fldChar w:fldCharType="end"/>
            </w:r>
            <w:bookmarkEnd w:id="4"/>
            <w:r w:rsidRPr="00054944">
              <w:rPr>
                <w:rFonts w:ascii="Times New Roman" w:hAnsi="Times New Roman"/>
                <w:u w:val="single"/>
              </w:rPr>
              <w:tab/>
            </w:r>
          </w:p>
        </w:tc>
        <w:tc>
          <w:tcPr>
            <w:tcW w:w="2142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6BB539E" w14:textId="77777777" w:rsidR="00143E5F" w:rsidRPr="00FE4B55" w:rsidRDefault="00143E5F"/>
        </w:tc>
      </w:tr>
      <w:tr w:rsidR="00A57D48" w:rsidRPr="00FE4B55" w14:paraId="66BB53A1" w14:textId="77777777" w:rsidTr="001C623F">
        <w:trPr>
          <w:cantSplit/>
          <w:trHeight w:val="80"/>
        </w:trPr>
        <w:tc>
          <w:tcPr>
            <w:tcW w:w="10710" w:type="dxa"/>
            <w:gridSpan w:val="6"/>
            <w:tcBorders>
              <w:left w:val="nil"/>
              <w:bottom w:val="nil"/>
              <w:right w:val="nil"/>
            </w:tcBorders>
          </w:tcPr>
          <w:p w14:paraId="66BB53A0" w14:textId="77777777" w:rsidR="00A57D48" w:rsidRPr="00FE4B55" w:rsidRDefault="00A57D48" w:rsidP="001C623F">
            <w:pPr>
              <w:spacing w:line="120" w:lineRule="exact"/>
            </w:pPr>
          </w:p>
        </w:tc>
      </w:tr>
      <w:tr w:rsidR="00A57D48" w:rsidRPr="00FE4B55" w14:paraId="66BB53A4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A2" w14:textId="77777777" w:rsidR="00A57D48" w:rsidRPr="00FE4B55" w:rsidRDefault="00A57D48" w:rsidP="00A57D48">
            <w:pPr>
              <w:tabs>
                <w:tab w:val="left" w:pos="252"/>
              </w:tabs>
              <w:ind w:right="-108"/>
            </w:pPr>
            <w:r>
              <w:tab/>
              <w:t>1.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A3" w14:textId="77777777" w:rsidR="00A57D48" w:rsidRPr="00FE4B55" w:rsidRDefault="00A57D48">
            <w:r w:rsidRPr="00FE4B55">
              <w:rPr>
                <w:snapToGrid w:val="0"/>
                <w:color w:val="000000"/>
              </w:rPr>
              <w:t>I am by law an interested person in this estate.</w:t>
            </w:r>
          </w:p>
        </w:tc>
      </w:tr>
      <w:tr w:rsidR="00A57D48" w:rsidRPr="00FE4B55" w14:paraId="66BB53A7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A5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A6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AA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A8" w14:textId="77777777" w:rsidR="00A57D48" w:rsidRDefault="00A57D48" w:rsidP="00A57D48">
            <w:pPr>
              <w:tabs>
                <w:tab w:val="left" w:pos="252"/>
              </w:tabs>
              <w:ind w:right="-108"/>
            </w:pPr>
            <w:r>
              <w:tab/>
              <w:t>2.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A9" w14:textId="77777777" w:rsidR="00A57D48" w:rsidRPr="00FE4B55" w:rsidRDefault="00A57D48">
            <w:pPr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t>I am not a minor.</w:t>
            </w:r>
          </w:p>
        </w:tc>
      </w:tr>
      <w:tr w:rsidR="00A57D48" w:rsidRPr="00FE4B55" w14:paraId="66BB53AD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AB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AC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B0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AE" w14:textId="77777777" w:rsidR="00A57D48" w:rsidRDefault="00A57D48" w:rsidP="00A57D48">
            <w:pPr>
              <w:tabs>
                <w:tab w:val="left" w:pos="252"/>
              </w:tabs>
              <w:ind w:right="-108"/>
            </w:pPr>
            <w:r>
              <w:tab/>
              <w:t>3.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AF" w14:textId="77777777" w:rsidR="00A57D48" w:rsidRPr="00FE4B55" w:rsidRDefault="00A57D48">
            <w:pPr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t xml:space="preserve">I have not been found </w:t>
            </w:r>
            <w:proofErr w:type="gramStart"/>
            <w:r w:rsidRPr="00FE4B55">
              <w:rPr>
                <w:snapToGrid w:val="0"/>
                <w:color w:val="000000"/>
              </w:rPr>
              <w:t>incompetent</w:t>
            </w:r>
            <w:proofErr w:type="gramEnd"/>
            <w:r w:rsidRPr="00FE4B55">
              <w:rPr>
                <w:snapToGrid w:val="0"/>
                <w:color w:val="000000"/>
              </w:rPr>
              <w:t xml:space="preserve"> and I do not have a guardian.</w:t>
            </w:r>
          </w:p>
        </w:tc>
      </w:tr>
      <w:tr w:rsidR="00A57D48" w:rsidRPr="00FE4B55" w14:paraId="66BB53B3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B1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B2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B6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B4" w14:textId="77777777" w:rsidR="00A57D48" w:rsidRDefault="00A57D48" w:rsidP="00A57D48">
            <w:pPr>
              <w:tabs>
                <w:tab w:val="left" w:pos="252"/>
              </w:tabs>
              <w:ind w:right="-108"/>
            </w:pPr>
            <w:r>
              <w:tab/>
              <w:t>4.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B5" w14:textId="77777777" w:rsidR="00A57D48" w:rsidRPr="00FE4B55" w:rsidRDefault="00A57D48">
            <w:pPr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t xml:space="preserve">I waive any further notice of the hearing on the application for informal administration. I </w:t>
            </w:r>
            <w:proofErr w:type="gramStart"/>
            <w:r w:rsidRPr="00FE4B55">
              <w:rPr>
                <w:snapToGrid w:val="0"/>
                <w:color w:val="000000"/>
              </w:rPr>
              <w:t>enter</w:t>
            </w:r>
            <w:proofErr w:type="gramEnd"/>
            <w:r w:rsidRPr="00FE4B55">
              <w:rPr>
                <w:snapToGrid w:val="0"/>
                <w:color w:val="000000"/>
              </w:rPr>
              <w:t xml:space="preserve"> my appearance in this matter, and consent to the requests made in the application for informal administration.</w:t>
            </w:r>
          </w:p>
        </w:tc>
      </w:tr>
      <w:tr w:rsidR="00A57D48" w:rsidRPr="00FE4B55" w14:paraId="66BB53B9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B7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B8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BC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BA" w14:textId="77777777" w:rsidR="00A57D48" w:rsidRDefault="00A57D48" w:rsidP="00A57D48">
            <w:pPr>
              <w:tabs>
                <w:tab w:val="left" w:pos="252"/>
              </w:tabs>
              <w:ind w:right="-108"/>
            </w:pPr>
            <w:r>
              <w:tab/>
              <w:t>5.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BB" w14:textId="77777777" w:rsidR="00A57D48" w:rsidRPr="00FE4B55" w:rsidRDefault="00A57D48">
            <w:pPr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t xml:space="preserve">I have received a list of all interested </w:t>
            </w:r>
            <w:proofErr w:type="gramStart"/>
            <w:r w:rsidRPr="00FE4B55">
              <w:rPr>
                <w:snapToGrid w:val="0"/>
                <w:color w:val="000000"/>
              </w:rPr>
              <w:t>persons</w:t>
            </w:r>
            <w:proofErr w:type="gramEnd"/>
            <w:r w:rsidRPr="00FE4B55">
              <w:rPr>
                <w:snapToGrid w:val="0"/>
                <w:color w:val="000000"/>
              </w:rPr>
              <w:t xml:space="preserve">, and </w:t>
            </w:r>
            <w:r w:rsidRPr="00FE4B55">
              <w:rPr>
                <w:i/>
                <w:snapToGrid w:val="0"/>
                <w:color w:val="000000"/>
                <w:sz w:val="16"/>
                <w:szCs w:val="16"/>
              </w:rPr>
              <w:t>(Choose one)</w:t>
            </w:r>
          </w:p>
        </w:tc>
      </w:tr>
      <w:tr w:rsidR="00A57D48" w:rsidRPr="00FE4B55" w14:paraId="66BB53BF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BD" w14:textId="77777777" w:rsidR="00A57D48" w:rsidRDefault="00A57D48" w:rsidP="00A57D48">
            <w:pPr>
              <w:tabs>
                <w:tab w:val="left" w:pos="252"/>
              </w:tabs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BE" w14:textId="77777777" w:rsidR="00A57D48" w:rsidRPr="00FE4B55" w:rsidRDefault="00A57D48" w:rsidP="007A041A">
            <w:pPr>
              <w:tabs>
                <w:tab w:val="left" w:pos="342"/>
                <w:tab w:val="left" w:pos="4214"/>
                <w:tab w:val="left" w:pos="5608"/>
                <w:tab w:val="left" w:pos="8179"/>
                <w:tab w:val="left" w:pos="9928"/>
              </w:tabs>
              <w:ind w:right="-108"/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1"/>
            <w:r w:rsidRPr="00FE4B55">
              <w:rPr>
                <w:snapToGrid w:val="0"/>
                <w:color w:val="000000"/>
              </w:rPr>
              <w:instrText xml:space="preserve"> FORMCHECKBOX </w:instrText>
            </w:r>
            <w:r w:rsidRPr="00FE4B55">
              <w:rPr>
                <w:snapToGrid w:val="0"/>
                <w:color w:val="000000"/>
              </w:rPr>
            </w:r>
            <w:r w:rsidRPr="00FE4B55">
              <w:rPr>
                <w:snapToGrid w:val="0"/>
                <w:color w:val="000000"/>
              </w:rPr>
              <w:fldChar w:fldCharType="separate"/>
            </w:r>
            <w:r w:rsidRPr="00FE4B55">
              <w:rPr>
                <w:snapToGrid w:val="0"/>
                <w:color w:val="000000"/>
              </w:rPr>
              <w:fldChar w:fldCharType="end"/>
            </w:r>
            <w:bookmarkEnd w:id="5"/>
            <w:r w:rsidRPr="00FE4B55">
              <w:rPr>
                <w:snapToGrid w:val="0"/>
                <w:color w:val="000000"/>
              </w:rPr>
              <w:tab/>
              <w:t xml:space="preserve">a copy of the will dated </w:t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6" w:name="Text2"/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6"/>
            <w:r w:rsidRPr="00FE4B55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FE4B55">
              <w:rPr>
                <w:rFonts w:ascii="Times New Roman" w:hAnsi="Times New Roman"/>
                <w:snapToGrid w:val="0"/>
                <w:color w:val="000000"/>
              </w:rPr>
              <w:t xml:space="preserve"> </w:t>
            </w:r>
            <w:r w:rsidRPr="00FE4B55">
              <w:rPr>
                <w:snapToGrid w:val="0"/>
                <w:color w:val="000000"/>
              </w:rPr>
              <w:t xml:space="preserve">and codicil(s) </w:t>
            </w:r>
            <w:r w:rsidRPr="00FE4B55">
              <w:rPr>
                <w:snapToGrid w:val="0"/>
                <w:color w:val="000000"/>
                <w:sz w:val="16"/>
                <w:szCs w:val="16"/>
              </w:rPr>
              <w:t>(if any),</w:t>
            </w:r>
            <w:r w:rsidRPr="00FE4B55">
              <w:rPr>
                <w:snapToGrid w:val="0"/>
                <w:color w:val="000000"/>
              </w:rPr>
              <w:t xml:space="preserve"> dated </w:t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7" w:name="Text3"/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 w:rsidR="007A041A"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7"/>
            <w:r w:rsidRPr="00FE4B55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FE4B55">
              <w:rPr>
                <w:snapToGrid w:val="0"/>
                <w:color w:val="000000"/>
              </w:rPr>
              <w:t>.</w:t>
            </w:r>
          </w:p>
        </w:tc>
      </w:tr>
      <w:tr w:rsidR="00A57D48" w:rsidRPr="00FE4B55" w14:paraId="66BB53C2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C0" w14:textId="77777777" w:rsidR="00A57D48" w:rsidRDefault="00A57D48" w:rsidP="00A57D48">
            <w:pPr>
              <w:tabs>
                <w:tab w:val="left" w:pos="252"/>
              </w:tabs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C1" w14:textId="77777777" w:rsidR="00A57D48" w:rsidRPr="00FE4B55" w:rsidRDefault="00A57D48" w:rsidP="007D7221">
            <w:pPr>
              <w:tabs>
                <w:tab w:val="left" w:pos="342"/>
                <w:tab w:val="left" w:pos="3635"/>
                <w:tab w:val="left" w:pos="5121"/>
                <w:tab w:val="left" w:pos="8712"/>
                <w:tab w:val="left" w:pos="9946"/>
              </w:tabs>
              <w:ind w:left="342" w:hanging="342"/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2"/>
            <w:r w:rsidRPr="00FE4B55">
              <w:rPr>
                <w:snapToGrid w:val="0"/>
                <w:color w:val="000000"/>
              </w:rPr>
              <w:instrText xml:space="preserve"> FORMCHECKBOX </w:instrText>
            </w:r>
            <w:r w:rsidRPr="00FE4B55">
              <w:rPr>
                <w:snapToGrid w:val="0"/>
                <w:color w:val="000000"/>
              </w:rPr>
            </w:r>
            <w:r w:rsidRPr="00FE4B55">
              <w:rPr>
                <w:snapToGrid w:val="0"/>
                <w:color w:val="000000"/>
              </w:rPr>
              <w:fldChar w:fldCharType="separate"/>
            </w:r>
            <w:r w:rsidRPr="00FE4B55">
              <w:rPr>
                <w:snapToGrid w:val="0"/>
                <w:color w:val="000000"/>
              </w:rPr>
              <w:fldChar w:fldCharType="end"/>
            </w:r>
            <w:bookmarkEnd w:id="8"/>
            <w:r w:rsidRPr="00FE4B55">
              <w:rPr>
                <w:snapToGrid w:val="0"/>
                <w:color w:val="000000"/>
              </w:rPr>
              <w:tab/>
              <w:t xml:space="preserve">a notice of the nature and amount of the bequest contained in the will dated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9" w:name="Text4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9"/>
            <w:proofErr w:type="gramStart"/>
            <w:r w:rsidRPr="00FE4B55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FE4B55">
              <w:rPr>
                <w:snapToGrid w:val="0"/>
                <w:color w:val="000000"/>
              </w:rPr>
              <w:t xml:space="preserve">  or</w:t>
            </w:r>
            <w:proofErr w:type="gramEnd"/>
            <w:r w:rsidRPr="00FE4B55">
              <w:rPr>
                <w:snapToGrid w:val="0"/>
                <w:color w:val="000000"/>
              </w:rPr>
              <w:t xml:space="preserve">  codicil(s) </w:t>
            </w:r>
            <w:r w:rsidRPr="00FE4B55">
              <w:rPr>
                <w:snapToGrid w:val="0"/>
                <w:color w:val="000000"/>
                <w:sz w:val="16"/>
                <w:szCs w:val="16"/>
              </w:rPr>
              <w:t>(if any),</w:t>
            </w:r>
            <w:r w:rsidRPr="00FE4B55">
              <w:rPr>
                <w:snapToGrid w:val="0"/>
                <w:color w:val="000000"/>
              </w:rPr>
              <w:t xml:space="preserve"> dated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0" w:name="Text1"/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bookmarkEnd w:id="10"/>
            <w:r w:rsidRPr="00FE4B55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FE4B55">
              <w:rPr>
                <w:snapToGrid w:val="0"/>
                <w:color w:val="000000"/>
              </w:rPr>
              <w:t>.</w:t>
            </w:r>
          </w:p>
        </w:tc>
      </w:tr>
      <w:tr w:rsidR="00A57D48" w:rsidRPr="00FE4B55" w14:paraId="66BB53C5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C3" w14:textId="77777777" w:rsidR="00A57D48" w:rsidRDefault="00A57D48" w:rsidP="00A57D48">
            <w:pPr>
              <w:tabs>
                <w:tab w:val="left" w:pos="252"/>
              </w:tabs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C4" w14:textId="77777777" w:rsidR="00A57D48" w:rsidRPr="00FE4B55" w:rsidRDefault="00A57D48" w:rsidP="00A57D48">
            <w:pPr>
              <w:tabs>
                <w:tab w:val="left" w:pos="342"/>
              </w:tabs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3"/>
            <w:r w:rsidRPr="00FE4B55">
              <w:rPr>
                <w:snapToGrid w:val="0"/>
                <w:color w:val="000000"/>
              </w:rPr>
              <w:instrText xml:space="preserve"> FORMCHECKBOX </w:instrText>
            </w:r>
            <w:r w:rsidRPr="00FE4B55">
              <w:rPr>
                <w:snapToGrid w:val="0"/>
                <w:color w:val="000000"/>
              </w:rPr>
            </w:r>
            <w:r w:rsidRPr="00FE4B55">
              <w:rPr>
                <w:snapToGrid w:val="0"/>
                <w:color w:val="000000"/>
              </w:rPr>
              <w:fldChar w:fldCharType="separate"/>
            </w:r>
            <w:r w:rsidRPr="00FE4B55">
              <w:rPr>
                <w:snapToGrid w:val="0"/>
                <w:color w:val="000000"/>
              </w:rPr>
              <w:fldChar w:fldCharType="end"/>
            </w:r>
            <w:bookmarkEnd w:id="11"/>
            <w:r w:rsidRPr="00FE4B55">
              <w:rPr>
                <w:snapToGrid w:val="0"/>
                <w:color w:val="000000"/>
              </w:rPr>
              <w:tab/>
              <w:t>decedent died leaving no will.</w:t>
            </w:r>
          </w:p>
        </w:tc>
      </w:tr>
      <w:tr w:rsidR="00A57D48" w:rsidRPr="00FE4B55" w14:paraId="66BB53C8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C6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C7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CB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C9" w14:textId="77777777" w:rsidR="00A57D48" w:rsidRDefault="00A57D48" w:rsidP="00A57D48">
            <w:pPr>
              <w:tabs>
                <w:tab w:val="left" w:pos="252"/>
              </w:tabs>
              <w:ind w:left="-90" w:right="-108"/>
            </w:pPr>
            <w:r w:rsidRPr="00FE4B55">
              <w:rPr>
                <w:snapToGrid w:val="0"/>
                <w:color w:val="00000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7"/>
            <w:r w:rsidRPr="00FE4B55">
              <w:rPr>
                <w:snapToGrid w:val="0"/>
                <w:color w:val="000000"/>
              </w:rPr>
              <w:instrText xml:space="preserve"> FORMCHECKBOX </w:instrText>
            </w:r>
            <w:r w:rsidRPr="00FE4B55">
              <w:rPr>
                <w:snapToGrid w:val="0"/>
                <w:color w:val="000000"/>
              </w:rPr>
            </w:r>
            <w:r w:rsidRPr="00FE4B55">
              <w:rPr>
                <w:snapToGrid w:val="0"/>
                <w:color w:val="000000"/>
              </w:rPr>
              <w:fldChar w:fldCharType="separate"/>
            </w:r>
            <w:r w:rsidRPr="00FE4B55">
              <w:rPr>
                <w:snapToGrid w:val="0"/>
                <w:color w:val="000000"/>
              </w:rPr>
              <w:fldChar w:fldCharType="end"/>
            </w:r>
            <w:bookmarkEnd w:id="12"/>
            <w:r w:rsidRPr="00FE4B55">
              <w:rPr>
                <w:snapToGrid w:val="0"/>
                <w:color w:val="000000"/>
              </w:rPr>
              <w:t xml:space="preserve"> </w:t>
            </w:r>
            <w:r>
              <w:rPr>
                <w:snapToGrid w:val="0"/>
                <w:color w:val="000000"/>
              </w:rPr>
              <w:tab/>
            </w:r>
            <w:r w:rsidRPr="00FE4B55">
              <w:rPr>
                <w:snapToGrid w:val="0"/>
                <w:color w:val="000000"/>
              </w:rPr>
              <w:t>6.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CA" w14:textId="77777777" w:rsidR="00A57D48" w:rsidRPr="00FE4B55" w:rsidRDefault="00A57D48" w:rsidP="007D7221">
            <w:pPr>
              <w:tabs>
                <w:tab w:val="left" w:pos="5224"/>
                <w:tab w:val="left" w:pos="9162"/>
                <w:tab w:val="left" w:pos="9937"/>
              </w:tabs>
              <w:rPr>
                <w:snapToGrid w:val="0"/>
                <w:color w:val="000000"/>
              </w:rPr>
            </w:pPr>
            <w:r w:rsidRPr="00FE4B55">
              <w:rPr>
                <w:snapToGrid w:val="0"/>
                <w:color w:val="000000"/>
              </w:rPr>
              <w:t xml:space="preserve">I consent to the admission of the will dated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FE4B55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FE4B55">
              <w:rPr>
                <w:rFonts w:ascii="Times New Roman" w:hAnsi="Times New Roman"/>
                <w:snapToGrid w:val="0"/>
                <w:color w:val="000000"/>
              </w:rPr>
              <w:t xml:space="preserve"> </w:t>
            </w:r>
            <w:r w:rsidRPr="00FE4B55">
              <w:rPr>
                <w:snapToGrid w:val="0"/>
                <w:color w:val="000000"/>
              </w:rPr>
              <w:t xml:space="preserve">and codicil(s) </w:t>
            </w:r>
            <w:r w:rsidRPr="00FE4B55">
              <w:rPr>
                <w:snapToGrid w:val="0"/>
                <w:color w:val="000000"/>
                <w:sz w:val="16"/>
                <w:szCs w:val="16"/>
              </w:rPr>
              <w:t>(if any</w:t>
            </w:r>
            <w:r w:rsidRPr="00FE4B55">
              <w:rPr>
                <w:snapToGrid w:val="0"/>
                <w:color w:val="000000"/>
              </w:rPr>
              <w:t xml:space="preserve">), dated 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instrText xml:space="preserve"> FORMTEXT </w:instrTex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noProof/>
                <w:snapToGrid w:val="0"/>
                <w:color w:val="000000"/>
                <w:u w:val="single"/>
              </w:rPr>
              <w:t> </w:t>
            </w:r>
            <w:r>
              <w:rPr>
                <w:rFonts w:ascii="Times New Roman" w:hAnsi="Times New Roman"/>
                <w:snapToGrid w:val="0"/>
                <w:color w:val="000000"/>
                <w:u w:val="single"/>
              </w:rPr>
              <w:fldChar w:fldCharType="end"/>
            </w:r>
            <w:r w:rsidRPr="00FE4B55">
              <w:rPr>
                <w:rFonts w:ascii="Times New Roman" w:hAnsi="Times New Roman"/>
                <w:snapToGrid w:val="0"/>
                <w:color w:val="000000"/>
                <w:u w:val="single"/>
              </w:rPr>
              <w:tab/>
            </w:r>
            <w:r w:rsidRPr="00FE4B55">
              <w:rPr>
                <w:snapToGrid w:val="0"/>
                <w:color w:val="000000"/>
              </w:rPr>
              <w:t>.</w:t>
            </w:r>
          </w:p>
        </w:tc>
      </w:tr>
      <w:tr w:rsidR="00A57D48" w:rsidRPr="00FE4B55" w14:paraId="66BB53CE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CC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CD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D1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CF" w14:textId="77777777" w:rsidR="00A57D48" w:rsidRDefault="00A57D48" w:rsidP="00A57D48">
            <w:pPr>
              <w:tabs>
                <w:tab w:val="left" w:pos="252"/>
              </w:tabs>
              <w:ind w:right="-108"/>
            </w:pPr>
            <w:r>
              <w:tab/>
              <w:t>7.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D0" w14:textId="77777777" w:rsidR="00A57D48" w:rsidRPr="00FE4B55" w:rsidRDefault="00A57D48" w:rsidP="007A041A">
            <w:pPr>
              <w:tabs>
                <w:tab w:val="left" w:pos="6102"/>
                <w:tab w:val="left" w:pos="9946"/>
              </w:tabs>
              <w:rPr>
                <w:snapToGrid w:val="0"/>
                <w:color w:val="000000"/>
              </w:rPr>
            </w:pPr>
            <w:r w:rsidRPr="00FE4B55">
              <w:rPr>
                <w:snapToGrid w:val="0"/>
              </w:rPr>
              <w:t>I consent to the appointment of</w:t>
            </w:r>
            <w:r w:rsidRPr="00FE4B55">
              <w:rPr>
                <w:rFonts w:ascii="Times New Roman" w:hAnsi="Times New Roman"/>
                <w:snapToGrid w:val="0"/>
              </w:rPr>
              <w:t xml:space="preserve"> </w:t>
            </w:r>
            <w:r w:rsidR="007A041A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7A041A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="007A041A">
              <w:rPr>
                <w:rFonts w:ascii="Times New Roman" w:hAnsi="Times New Roman"/>
                <w:u w:val="single"/>
              </w:rPr>
            </w:r>
            <w:r w:rsidR="007A041A">
              <w:rPr>
                <w:rFonts w:ascii="Times New Roman" w:hAnsi="Times New Roman"/>
                <w:u w:val="single"/>
              </w:rPr>
              <w:fldChar w:fldCharType="separate"/>
            </w:r>
            <w:r w:rsidR="007A041A">
              <w:rPr>
                <w:rFonts w:ascii="Times New Roman" w:hAnsi="Times New Roman"/>
                <w:noProof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u w:val="single"/>
              </w:rPr>
              <w:t> </w:t>
            </w:r>
            <w:r w:rsidR="007A041A">
              <w:rPr>
                <w:rFonts w:ascii="Times New Roman" w:hAnsi="Times New Roman"/>
                <w:u w:val="single"/>
              </w:rPr>
              <w:fldChar w:fldCharType="end"/>
            </w:r>
            <w:r w:rsidRPr="00FE4B55">
              <w:rPr>
                <w:rFonts w:ascii="Times New Roman" w:hAnsi="Times New Roman"/>
                <w:snapToGrid w:val="0"/>
                <w:u w:val="single"/>
              </w:rPr>
              <w:tab/>
            </w:r>
            <w:r w:rsidRPr="00FE4B55">
              <w:rPr>
                <w:snapToGrid w:val="0"/>
              </w:rPr>
              <w:t xml:space="preserve"> as personal representative(s) </w:t>
            </w:r>
            <w:proofErr w:type="gramStart"/>
            <w:r w:rsidRPr="00FE4B55">
              <w:rPr>
                <w:snapToGrid w:val="0"/>
              </w:rPr>
              <w:t>in</w:t>
            </w:r>
            <w:proofErr w:type="gramEnd"/>
            <w:r w:rsidRPr="00FE4B55">
              <w:rPr>
                <w:snapToGrid w:val="0"/>
              </w:rPr>
              <w:t xml:space="preserve"> this estate.</w:t>
            </w:r>
          </w:p>
        </w:tc>
      </w:tr>
      <w:tr w:rsidR="00A57D48" w:rsidRPr="00FE4B55" w14:paraId="66BB53D4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D2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D3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A57D48" w:rsidRPr="00FE4B55" w14:paraId="66BB53D7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D5" w14:textId="77777777" w:rsidR="00A57D48" w:rsidRDefault="00A57D48" w:rsidP="00A57D48">
            <w:pPr>
              <w:tabs>
                <w:tab w:val="left" w:pos="252"/>
              </w:tabs>
              <w:ind w:left="-90" w:right="-108"/>
            </w:pPr>
            <w:r w:rsidRPr="00FE4B55">
              <w:rPr>
                <w:snapToGrid w:val="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8"/>
            <w:r w:rsidRPr="00FE4B55">
              <w:rPr>
                <w:snapToGrid w:val="0"/>
              </w:rPr>
              <w:instrText xml:space="preserve"> FORMCHECKBOX </w:instrText>
            </w:r>
            <w:r w:rsidRPr="00FE4B55">
              <w:rPr>
                <w:snapToGrid w:val="0"/>
              </w:rPr>
            </w:r>
            <w:r w:rsidRPr="00FE4B55">
              <w:rPr>
                <w:snapToGrid w:val="0"/>
              </w:rPr>
              <w:fldChar w:fldCharType="separate"/>
            </w:r>
            <w:r w:rsidRPr="00FE4B55">
              <w:rPr>
                <w:snapToGrid w:val="0"/>
              </w:rPr>
              <w:fldChar w:fldCharType="end"/>
            </w:r>
            <w:bookmarkEnd w:id="13"/>
            <w:r>
              <w:rPr>
                <w:snapToGrid w:val="0"/>
              </w:rPr>
              <w:tab/>
            </w:r>
            <w:r w:rsidRPr="00FE4B55">
              <w:rPr>
                <w:snapToGrid w:val="0"/>
              </w:rPr>
              <w:t>8.</w:t>
            </w: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D6" w14:textId="77777777" w:rsidR="00A57D48" w:rsidRPr="00FE4B55" w:rsidRDefault="00A57D48" w:rsidP="001C623F">
            <w:pPr>
              <w:tabs>
                <w:tab w:val="left" w:pos="9688"/>
              </w:tabs>
              <w:ind w:right="-108"/>
              <w:rPr>
                <w:snapToGrid w:val="0"/>
                <w:color w:val="000000"/>
              </w:rPr>
            </w:pPr>
            <w:r w:rsidRPr="00FE4B55">
              <w:rPr>
                <w:snapToGrid w:val="0"/>
              </w:rPr>
              <w:t xml:space="preserve">Other: </w:t>
            </w:r>
            <w:r w:rsidR="007A041A">
              <w:rPr>
                <w:rFonts w:ascii="Times New Roman" w:hAnsi="Times New Roman"/>
                <w:snapToGrid w:val="0"/>
                <w:u w:val="single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14" w:name="Text5"/>
            <w:r w:rsidR="007A041A">
              <w:rPr>
                <w:rFonts w:ascii="Times New Roman" w:hAnsi="Times New Roman"/>
                <w:snapToGrid w:val="0"/>
                <w:u w:val="single"/>
              </w:rPr>
              <w:instrText xml:space="preserve"> FORMTEXT </w:instrText>
            </w:r>
            <w:r w:rsidR="007A041A">
              <w:rPr>
                <w:rFonts w:ascii="Times New Roman" w:hAnsi="Times New Roman"/>
                <w:snapToGrid w:val="0"/>
                <w:u w:val="single"/>
              </w:rPr>
            </w:r>
            <w:r w:rsidR="007A041A">
              <w:rPr>
                <w:rFonts w:ascii="Times New Roman" w:hAnsi="Times New Roman"/>
                <w:snapToGrid w:val="0"/>
                <w:u w:val="single"/>
              </w:rPr>
              <w:fldChar w:fldCharType="separate"/>
            </w:r>
            <w:r w:rsidR="007A041A">
              <w:rPr>
                <w:rFonts w:ascii="Times New Roman" w:hAnsi="Times New Roman"/>
                <w:noProof/>
                <w:snapToGrid w:val="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u w:val="single"/>
              </w:rPr>
              <w:t> </w:t>
            </w:r>
            <w:r w:rsidR="007A041A">
              <w:rPr>
                <w:rFonts w:ascii="Times New Roman" w:hAnsi="Times New Roman"/>
                <w:noProof/>
                <w:snapToGrid w:val="0"/>
                <w:u w:val="single"/>
              </w:rPr>
              <w:t> </w:t>
            </w:r>
            <w:r w:rsidR="007A041A">
              <w:rPr>
                <w:rFonts w:ascii="Times New Roman" w:hAnsi="Times New Roman"/>
                <w:snapToGrid w:val="0"/>
                <w:u w:val="single"/>
              </w:rPr>
              <w:fldChar w:fldCharType="end"/>
            </w:r>
            <w:bookmarkEnd w:id="14"/>
            <w:r w:rsidRPr="00FE4B55">
              <w:rPr>
                <w:rFonts w:ascii="Times New Roman" w:hAnsi="Times New Roman"/>
                <w:snapToGrid w:val="0"/>
                <w:u w:val="single"/>
              </w:rPr>
              <w:tab/>
            </w:r>
          </w:p>
        </w:tc>
      </w:tr>
      <w:tr w:rsidR="00A57D48" w:rsidRPr="00FE4B55" w14:paraId="66BB53DA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D8" w14:textId="77777777" w:rsidR="00A57D48" w:rsidRDefault="00A57D48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100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6BB53D9" w14:textId="77777777" w:rsidR="00A57D48" w:rsidRPr="00FE4B55" w:rsidRDefault="00A57D48" w:rsidP="001C623F">
            <w:pPr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1C623F" w:rsidRPr="00FE4B55" w14:paraId="66BB53F0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DB" w14:textId="77777777" w:rsidR="001C623F" w:rsidRDefault="001C623F" w:rsidP="001C623F">
            <w:pPr>
              <w:tabs>
                <w:tab w:val="left" w:pos="252"/>
              </w:tabs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3D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3DD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3DE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DF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3E0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E1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3E2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E3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3E4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3E5" w14:textId="77777777" w:rsidR="001C623F" w:rsidRPr="001C623F" w:rsidRDefault="001C623F" w:rsidP="001C623F">
            <w:pPr>
              <w:tabs>
                <w:tab w:val="left" w:pos="3134"/>
                <w:tab w:val="left" w:pos="4214"/>
                <w:tab w:val="left" w:pos="4394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3E6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3E7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3E8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E9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3EA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EB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3E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ED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3EE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3EF" w14:textId="77777777" w:rsidR="001C623F" w:rsidRPr="001C623F" w:rsidRDefault="001C623F" w:rsidP="001C623F">
            <w:pPr>
              <w:tabs>
                <w:tab w:val="left" w:pos="3134"/>
                <w:tab w:val="left" w:pos="4320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</w:tr>
      <w:tr w:rsidR="001C623F" w:rsidRPr="00FE4B55" w14:paraId="66BB53F4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F1" w14:textId="77777777" w:rsidR="001C623F" w:rsidRDefault="001C623F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3F2" w14:textId="77777777" w:rsidR="001C623F" w:rsidRPr="001C623F" w:rsidRDefault="001C623F" w:rsidP="001C623F">
            <w:pPr>
              <w:tabs>
                <w:tab w:val="left" w:pos="4653"/>
              </w:tabs>
              <w:spacing w:line="160" w:lineRule="exact"/>
              <w:rPr>
                <w:snapToGrid w:val="0"/>
                <w:color w:val="000000"/>
              </w:rPr>
            </w:pP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3F3" w14:textId="77777777" w:rsidR="001C623F" w:rsidRPr="001C623F" w:rsidRDefault="001C623F" w:rsidP="001C623F">
            <w:pPr>
              <w:tabs>
                <w:tab w:val="left" w:pos="4751"/>
              </w:tabs>
              <w:spacing w:line="160" w:lineRule="exact"/>
              <w:rPr>
                <w:snapToGrid w:val="0"/>
                <w:color w:val="000000"/>
              </w:rPr>
            </w:pPr>
          </w:p>
        </w:tc>
      </w:tr>
      <w:tr w:rsidR="001C623F" w:rsidRPr="00FE4B55" w14:paraId="66BB540A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3F5" w14:textId="77777777" w:rsidR="001C623F" w:rsidRDefault="001C623F" w:rsidP="001C623F">
            <w:pPr>
              <w:tabs>
                <w:tab w:val="left" w:pos="252"/>
              </w:tabs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3F6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3F7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3F8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F9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3FA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FB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3F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3FD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3FE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3FF" w14:textId="77777777" w:rsidR="001C623F" w:rsidRPr="001C623F" w:rsidRDefault="001C623F" w:rsidP="001C623F">
            <w:pPr>
              <w:tabs>
                <w:tab w:val="left" w:pos="3134"/>
                <w:tab w:val="left" w:pos="4214"/>
                <w:tab w:val="left" w:pos="4394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400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401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402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03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404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05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406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07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408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409" w14:textId="77777777" w:rsidR="001C623F" w:rsidRPr="001C623F" w:rsidRDefault="001C623F" w:rsidP="001C623F">
            <w:pPr>
              <w:tabs>
                <w:tab w:val="left" w:pos="3134"/>
                <w:tab w:val="left" w:pos="4320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</w:tr>
      <w:tr w:rsidR="001C623F" w:rsidRPr="00FE4B55" w14:paraId="66BB540E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40B" w14:textId="77777777" w:rsidR="001C623F" w:rsidRDefault="001C623F" w:rsidP="001C623F">
            <w:pPr>
              <w:tabs>
                <w:tab w:val="left" w:pos="252"/>
              </w:tabs>
              <w:spacing w:line="160" w:lineRule="exact"/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40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spacing w:line="160" w:lineRule="exact"/>
              <w:ind w:right="-80"/>
              <w:rPr>
                <w:rFonts w:cs="Arial"/>
                <w:sz w:val="28"/>
                <w:szCs w:val="28"/>
                <w:u w:val="single"/>
              </w:rPr>
            </w:pP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40D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spacing w:line="160" w:lineRule="exact"/>
              <w:ind w:right="-80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1C623F" w:rsidRPr="00FE4B55" w14:paraId="66BB5424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40F" w14:textId="77777777" w:rsidR="001C623F" w:rsidRDefault="001C623F" w:rsidP="001C623F">
            <w:pPr>
              <w:tabs>
                <w:tab w:val="left" w:pos="252"/>
              </w:tabs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410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411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412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13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414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15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416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17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418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419" w14:textId="77777777" w:rsidR="001C623F" w:rsidRPr="001C623F" w:rsidRDefault="001C623F" w:rsidP="001C623F">
            <w:pPr>
              <w:tabs>
                <w:tab w:val="left" w:pos="3134"/>
                <w:tab w:val="left" w:pos="4214"/>
                <w:tab w:val="left" w:pos="4394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41A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41B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41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1D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41E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1F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420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21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422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423" w14:textId="77777777" w:rsidR="001C623F" w:rsidRPr="001C623F" w:rsidRDefault="001C623F" w:rsidP="001C623F">
            <w:pPr>
              <w:tabs>
                <w:tab w:val="left" w:pos="3134"/>
                <w:tab w:val="left" w:pos="4320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</w:tr>
      <w:tr w:rsidR="001C623F" w:rsidRPr="00FE4B55" w14:paraId="66BB5428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425" w14:textId="77777777" w:rsidR="001C623F" w:rsidRDefault="001C623F" w:rsidP="001C623F">
            <w:pPr>
              <w:tabs>
                <w:tab w:val="left" w:pos="252"/>
              </w:tabs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426" w14:textId="77777777" w:rsidR="001C623F" w:rsidRPr="008C4356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rFonts w:cs="Arial"/>
                <w:sz w:val="28"/>
                <w:szCs w:val="28"/>
                <w:u w:val="single"/>
              </w:rPr>
            </w:pP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427" w14:textId="77777777" w:rsidR="001C623F" w:rsidRPr="008C4356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1C623F" w:rsidRPr="00FE4B55" w14:paraId="66BB543E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14:paraId="66BB5429" w14:textId="77777777" w:rsidR="001C623F" w:rsidRDefault="001C623F" w:rsidP="001C623F">
            <w:pPr>
              <w:tabs>
                <w:tab w:val="left" w:pos="252"/>
              </w:tabs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BB542A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42B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42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2D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42E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2F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430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31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432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39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433" w14:textId="77777777" w:rsidR="001C623F" w:rsidRPr="001C623F" w:rsidRDefault="001C623F" w:rsidP="001C623F">
            <w:pPr>
              <w:tabs>
                <w:tab w:val="left" w:pos="3134"/>
                <w:tab w:val="left" w:pos="4214"/>
                <w:tab w:val="left" w:pos="4394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434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28"/>
                <w:szCs w:val="28"/>
                <w:u w:val="single"/>
              </w:rPr>
            </w:pPr>
            <w:r w:rsidRPr="001C623F">
              <w:rPr>
                <w:rFonts w:cs="Arial"/>
                <w:sz w:val="28"/>
                <w:szCs w:val="28"/>
                <w:u w:val="single"/>
              </w:rPr>
              <w:t>►</w:t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</w:p>
          <w:p w14:paraId="66BB5435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Signature</w:t>
            </w:r>
          </w:p>
          <w:p w14:paraId="66BB5436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37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Name Printed or Typed</w:t>
            </w:r>
          </w:p>
          <w:p w14:paraId="66BB5438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39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954"/>
              </w:tabs>
              <w:ind w:right="-80"/>
              <w:jc w:val="center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Address</w:t>
            </w:r>
          </w:p>
          <w:p w14:paraId="66BB543A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4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</w:p>
          <w:p w14:paraId="66BB543B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position w:val="6"/>
                <w:sz w:val="14"/>
              </w:rPr>
            </w:pPr>
            <w:r w:rsidRPr="001C623F">
              <w:rPr>
                <w:position w:val="6"/>
                <w:sz w:val="14"/>
              </w:rPr>
              <w:t>Email Address</w:t>
            </w:r>
            <w:r w:rsidRPr="001C623F">
              <w:rPr>
                <w:position w:val="6"/>
                <w:sz w:val="14"/>
              </w:rPr>
              <w:tab/>
              <w:t>Telephone Number</w:t>
            </w:r>
          </w:p>
          <w:p w14:paraId="66BB543C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3134"/>
                <w:tab w:val="left" w:pos="4954"/>
              </w:tabs>
              <w:ind w:right="-80"/>
              <w:rPr>
                <w:sz w:val="18"/>
                <w:u w:val="single"/>
              </w:rPr>
            </w:pP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4"/>
                <w:u w:val="single"/>
              </w:rPr>
              <w:tab/>
            </w:r>
            <w:r w:rsidRPr="001C623F">
              <w:rPr>
                <w:rFonts w:ascii="Times New Roman" w:hAnsi="Times New Roman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  <w:u w:val="single"/>
              </w:rPr>
              <w:instrText xml:space="preserve"> FORMTEXT </w:instrText>
            </w:r>
            <w:r w:rsidRPr="001C623F">
              <w:rPr>
                <w:rFonts w:ascii="Times New Roman" w:hAnsi="Times New Roman"/>
                <w:u w:val="single"/>
              </w:rPr>
            </w:r>
            <w:r w:rsidRPr="001C623F">
              <w:rPr>
                <w:rFonts w:ascii="Times New Roman" w:hAnsi="Times New Roman"/>
                <w:u w:val="single"/>
              </w:rPr>
              <w:fldChar w:fldCharType="separate"/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noProof/>
                <w:u w:val="single"/>
              </w:rPr>
              <w:t> </w:t>
            </w:r>
            <w:r w:rsidRPr="001C623F">
              <w:rPr>
                <w:rFonts w:ascii="Times New Roman" w:hAnsi="Times New Roman"/>
                <w:u w:val="single"/>
              </w:rPr>
              <w:fldChar w:fldCharType="end"/>
            </w:r>
            <w:r w:rsidRPr="001C623F">
              <w:rPr>
                <w:sz w:val="18"/>
                <w:u w:val="single"/>
              </w:rPr>
              <w:tab/>
            </w:r>
          </w:p>
          <w:p w14:paraId="66BB543D" w14:textId="77777777" w:rsidR="001C623F" w:rsidRPr="001C623F" w:rsidRDefault="001C623F" w:rsidP="001C623F">
            <w:pPr>
              <w:tabs>
                <w:tab w:val="left" w:pos="3134"/>
                <w:tab w:val="left" w:pos="4320"/>
                <w:tab w:val="left" w:pos="8253"/>
              </w:tabs>
              <w:rPr>
                <w:snapToGrid w:val="0"/>
                <w:color w:val="000000"/>
              </w:rPr>
            </w:pPr>
            <w:r w:rsidRPr="001C623F">
              <w:rPr>
                <w:position w:val="6"/>
                <w:sz w:val="14"/>
              </w:rPr>
              <w:t>Date</w:t>
            </w:r>
            <w:r w:rsidRPr="001C623F">
              <w:rPr>
                <w:position w:val="6"/>
                <w:sz w:val="14"/>
              </w:rPr>
              <w:tab/>
              <w:t>State Bar No. (if any)</w:t>
            </w:r>
          </w:p>
        </w:tc>
      </w:tr>
      <w:tr w:rsidR="001C623F" w:rsidRPr="00FE4B55" w14:paraId="66BB5442" w14:textId="77777777" w:rsidTr="001C623F">
        <w:trPr>
          <w:cantSplit/>
          <w:trHeight w:val="80"/>
        </w:trPr>
        <w:tc>
          <w:tcPr>
            <w:tcW w:w="6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B543F" w14:textId="77777777" w:rsidR="001C623F" w:rsidRDefault="001C623F" w:rsidP="001C623F">
            <w:pPr>
              <w:tabs>
                <w:tab w:val="left" w:pos="252"/>
              </w:tabs>
              <w:ind w:right="-108"/>
            </w:pPr>
          </w:p>
        </w:tc>
        <w:tc>
          <w:tcPr>
            <w:tcW w:w="484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B5440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394"/>
                <w:tab w:val="left" w:pos="4954"/>
              </w:tabs>
              <w:ind w:right="-80"/>
              <w:rPr>
                <w:rFonts w:cs="Arial"/>
                <w:sz w:val="28"/>
                <w:szCs w:val="28"/>
                <w:u w:val="single"/>
              </w:rPr>
            </w:pPr>
          </w:p>
        </w:tc>
        <w:tc>
          <w:tcPr>
            <w:tcW w:w="52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B5441" w14:textId="77777777" w:rsidR="001C623F" w:rsidRPr="001C623F" w:rsidRDefault="001C623F" w:rsidP="001C623F">
            <w:pPr>
              <w:pStyle w:val="Header"/>
              <w:tabs>
                <w:tab w:val="clear" w:pos="4320"/>
                <w:tab w:val="clear" w:pos="8640"/>
                <w:tab w:val="left" w:pos="4573"/>
                <w:tab w:val="left" w:pos="4954"/>
              </w:tabs>
              <w:ind w:right="-80"/>
              <w:rPr>
                <w:rFonts w:cs="Arial"/>
                <w:sz w:val="28"/>
                <w:szCs w:val="28"/>
                <w:u w:val="single"/>
              </w:rPr>
            </w:pPr>
          </w:p>
        </w:tc>
      </w:tr>
      <w:tr w:rsidR="001C623F" w:rsidRPr="00FE4B55" w14:paraId="66BB5446" w14:textId="77777777" w:rsidTr="001C623F">
        <w:trPr>
          <w:cantSplit/>
          <w:trHeight w:val="43"/>
        </w:trPr>
        <w:tc>
          <w:tcPr>
            <w:tcW w:w="5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5443" w14:textId="77777777" w:rsidR="001C623F" w:rsidRPr="00FE4B55" w:rsidRDefault="001C623F" w:rsidP="001C623F">
            <w:pPr>
              <w:rPr>
                <w:sz w:val="14"/>
              </w:rPr>
            </w:pPr>
            <w:proofErr w:type="gramStart"/>
            <w:r w:rsidRPr="00FE4B55">
              <w:rPr>
                <w:sz w:val="14"/>
              </w:rPr>
              <w:t>Form</w:t>
            </w:r>
            <w:proofErr w:type="gramEnd"/>
            <w:r w:rsidRPr="00FE4B55">
              <w:rPr>
                <w:sz w:val="14"/>
              </w:rPr>
              <w:t xml:space="preserve"> completed by</w:t>
            </w:r>
            <w:proofErr w:type="gramStart"/>
            <w:r w:rsidRPr="00FE4B55">
              <w:rPr>
                <w:sz w:val="14"/>
              </w:rPr>
              <w:t>:  (</w:t>
            </w:r>
            <w:proofErr w:type="gramEnd"/>
            <w:r w:rsidRPr="00FE4B55">
              <w:rPr>
                <w:sz w:val="14"/>
              </w:rPr>
              <w:t>Name)</w:t>
            </w:r>
          </w:p>
          <w:p w14:paraId="66BB5444" w14:textId="717E3227" w:rsidR="001C623F" w:rsidRPr="00FE4B55" w:rsidRDefault="001C623F" w:rsidP="001C623F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BE5A82" w:rsidRPr="00BE5A82">
              <w:rPr>
                <w:rFonts w:ascii="Times New Roman" w:hAnsi="Times New Roman"/>
                <w:noProof/>
              </w:rPr>
              <w:t>Bradley J. Sarkauskas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220" w:type="dxa"/>
            <w:gridSpan w:val="2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66BB5445" w14:textId="77777777" w:rsidR="001C623F" w:rsidRPr="00FE4B55" w:rsidRDefault="001C623F" w:rsidP="001C623F">
            <w:pPr>
              <w:tabs>
                <w:tab w:val="left" w:pos="4751"/>
              </w:tabs>
              <w:rPr>
                <w:snapToGrid w:val="0"/>
                <w:color w:val="000000"/>
              </w:rPr>
            </w:pPr>
          </w:p>
        </w:tc>
      </w:tr>
      <w:tr w:rsidR="001C623F" w:rsidRPr="00FE4B55" w14:paraId="66BB544A" w14:textId="77777777" w:rsidTr="001C623F">
        <w:trPr>
          <w:cantSplit/>
          <w:trHeight w:val="728"/>
        </w:trPr>
        <w:tc>
          <w:tcPr>
            <w:tcW w:w="5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5447" w14:textId="77777777" w:rsidR="001C623F" w:rsidRPr="001C623F" w:rsidRDefault="001C623F" w:rsidP="001C623F">
            <w:pPr>
              <w:keepNext/>
              <w:keepLines/>
              <w:spacing w:line="180" w:lineRule="exact"/>
              <w:rPr>
                <w:sz w:val="14"/>
              </w:rPr>
            </w:pPr>
            <w:r w:rsidRPr="001C623F">
              <w:rPr>
                <w:sz w:val="14"/>
              </w:rPr>
              <w:t>Address</w:t>
            </w:r>
          </w:p>
          <w:p w14:paraId="0001E0AA" w14:textId="77777777" w:rsidR="00BE5A82" w:rsidRPr="00BE5A82" w:rsidRDefault="001C623F" w:rsidP="00BE5A82">
            <w:pPr>
              <w:keepNext/>
              <w:keepLines/>
              <w:rPr>
                <w:rFonts w:ascii="Times New Roman" w:hAnsi="Times New Roman"/>
                <w:noProof/>
              </w:rPr>
            </w:pPr>
            <w:r w:rsidRPr="001C623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</w:rPr>
              <w:instrText xml:space="preserve"> FORMTEXT </w:instrText>
            </w:r>
            <w:r w:rsidRPr="001C623F">
              <w:rPr>
                <w:rFonts w:ascii="Times New Roman" w:hAnsi="Times New Roman"/>
              </w:rPr>
            </w:r>
            <w:r w:rsidRPr="001C623F">
              <w:rPr>
                <w:rFonts w:ascii="Times New Roman" w:hAnsi="Times New Roman"/>
              </w:rPr>
              <w:fldChar w:fldCharType="separate"/>
            </w:r>
            <w:r w:rsidR="00BE5A82" w:rsidRPr="00BE5A82">
              <w:rPr>
                <w:rFonts w:ascii="Times New Roman" w:hAnsi="Times New Roman"/>
                <w:noProof/>
              </w:rPr>
              <w:t>757 N Broadway, Ste 300</w:t>
            </w:r>
          </w:p>
          <w:p w14:paraId="66BB5448" w14:textId="63149B78" w:rsidR="001C623F" w:rsidRPr="001C623F" w:rsidRDefault="00BE5A82" w:rsidP="00BE5A82">
            <w:pPr>
              <w:keepNext/>
              <w:keepLines/>
              <w:rPr>
                <w:sz w:val="14"/>
              </w:rPr>
            </w:pPr>
            <w:r w:rsidRPr="00BE5A82">
              <w:rPr>
                <w:rFonts w:ascii="Times New Roman" w:hAnsi="Times New Roman"/>
                <w:noProof/>
              </w:rPr>
              <w:t>Milwaukee, WI 53202</w:t>
            </w:r>
            <w:r w:rsidR="001C623F" w:rsidRPr="001C623F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220" w:type="dxa"/>
            <w:gridSpan w:val="2"/>
            <w:vMerge/>
            <w:tcBorders>
              <w:left w:val="single" w:sz="4" w:space="0" w:color="auto"/>
              <w:right w:val="nil"/>
            </w:tcBorders>
          </w:tcPr>
          <w:p w14:paraId="66BB5449" w14:textId="77777777" w:rsidR="001C623F" w:rsidRPr="00FE4B55" w:rsidRDefault="001C623F" w:rsidP="001C623F">
            <w:pPr>
              <w:tabs>
                <w:tab w:val="left" w:pos="4751"/>
              </w:tabs>
              <w:rPr>
                <w:snapToGrid w:val="0"/>
                <w:color w:val="000000"/>
              </w:rPr>
            </w:pPr>
          </w:p>
        </w:tc>
      </w:tr>
      <w:tr w:rsidR="001C623F" w:rsidRPr="00FE4B55" w14:paraId="66BB544E" w14:textId="77777777" w:rsidTr="001C623F">
        <w:trPr>
          <w:cantSplit/>
          <w:trHeight w:val="43"/>
        </w:trPr>
        <w:tc>
          <w:tcPr>
            <w:tcW w:w="54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544B" w14:textId="77777777" w:rsidR="001C623F" w:rsidRPr="001C623F" w:rsidRDefault="001C623F" w:rsidP="001C623F">
            <w:pPr>
              <w:keepNext/>
              <w:keepLines/>
              <w:spacing w:line="180" w:lineRule="exact"/>
              <w:rPr>
                <w:sz w:val="14"/>
              </w:rPr>
            </w:pPr>
            <w:r w:rsidRPr="001C623F">
              <w:rPr>
                <w:sz w:val="14"/>
              </w:rPr>
              <w:t>Email Address</w:t>
            </w:r>
          </w:p>
          <w:p w14:paraId="66BB544C" w14:textId="0F9969B5" w:rsidR="001C623F" w:rsidRPr="001C623F" w:rsidRDefault="001C623F" w:rsidP="001C623F">
            <w:pPr>
              <w:keepNext/>
              <w:keepLines/>
              <w:rPr>
                <w:sz w:val="14"/>
              </w:rPr>
            </w:pPr>
            <w:r w:rsidRPr="001C623F"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C623F">
              <w:rPr>
                <w:rFonts w:ascii="Times New Roman" w:hAnsi="Times New Roman"/>
              </w:rPr>
              <w:instrText xml:space="preserve"> FORMTEXT </w:instrText>
            </w:r>
            <w:r w:rsidRPr="001C623F">
              <w:rPr>
                <w:rFonts w:ascii="Times New Roman" w:hAnsi="Times New Roman"/>
              </w:rPr>
            </w:r>
            <w:r w:rsidRPr="001C623F">
              <w:rPr>
                <w:rFonts w:ascii="Times New Roman" w:hAnsi="Times New Roman"/>
              </w:rPr>
              <w:fldChar w:fldCharType="separate"/>
            </w:r>
            <w:r w:rsidR="00BE5A82">
              <w:rPr>
                <w:rFonts w:ascii="Times New Roman" w:hAnsi="Times New Roman"/>
                <w:noProof/>
              </w:rPr>
              <w:t>brad@heritagelawwi.com</w:t>
            </w:r>
            <w:r w:rsidRPr="001C623F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220" w:type="dxa"/>
            <w:gridSpan w:val="2"/>
            <w:vMerge/>
            <w:tcBorders>
              <w:left w:val="single" w:sz="4" w:space="0" w:color="auto"/>
              <w:right w:val="nil"/>
            </w:tcBorders>
          </w:tcPr>
          <w:p w14:paraId="66BB544D" w14:textId="77777777" w:rsidR="001C623F" w:rsidRPr="00FE4B55" w:rsidRDefault="001C623F" w:rsidP="001C623F">
            <w:pPr>
              <w:tabs>
                <w:tab w:val="left" w:pos="4751"/>
              </w:tabs>
              <w:rPr>
                <w:snapToGrid w:val="0"/>
                <w:color w:val="000000"/>
              </w:rPr>
            </w:pPr>
          </w:p>
        </w:tc>
      </w:tr>
      <w:tr w:rsidR="001C623F" w:rsidRPr="00FE4B55" w14:paraId="66BB5454" w14:textId="77777777" w:rsidTr="001C623F">
        <w:trPr>
          <w:cantSplit/>
          <w:trHeight w:val="43"/>
        </w:trPr>
        <w:tc>
          <w:tcPr>
            <w:tcW w:w="28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544F" w14:textId="77777777" w:rsidR="001C623F" w:rsidRPr="00FE4B55" w:rsidRDefault="001C623F" w:rsidP="001C623F">
            <w:pPr>
              <w:keepNext/>
              <w:keepLines/>
              <w:spacing w:line="180" w:lineRule="exact"/>
              <w:rPr>
                <w:sz w:val="14"/>
              </w:rPr>
            </w:pPr>
            <w:r w:rsidRPr="00FE4B55">
              <w:rPr>
                <w:sz w:val="14"/>
              </w:rPr>
              <w:t>Telephone</w:t>
            </w:r>
          </w:p>
          <w:p w14:paraId="66BB5450" w14:textId="1FF3125E" w:rsidR="001C623F" w:rsidRPr="00FE4B55" w:rsidRDefault="001C623F" w:rsidP="001C623F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BE5A82">
              <w:rPr>
                <w:rFonts w:ascii="Times New Roman" w:hAnsi="Times New Roman"/>
                <w:noProof/>
              </w:rPr>
              <w:t>414-253-8500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2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B5451" w14:textId="77777777" w:rsidR="001C623F" w:rsidRPr="00FE4B55" w:rsidRDefault="001C623F" w:rsidP="001C623F">
            <w:pPr>
              <w:keepNext/>
              <w:keepLines/>
              <w:spacing w:line="180" w:lineRule="exact"/>
              <w:rPr>
                <w:sz w:val="14"/>
              </w:rPr>
            </w:pPr>
            <w:r w:rsidRPr="00FE4B55">
              <w:rPr>
                <w:sz w:val="14"/>
              </w:rPr>
              <w:t>Bar Number (If any)</w:t>
            </w:r>
          </w:p>
          <w:p w14:paraId="66BB5452" w14:textId="7743A1CA" w:rsidR="001C623F" w:rsidRDefault="001C623F" w:rsidP="001C623F">
            <w:pPr>
              <w:keepNext/>
              <w:keepLines/>
              <w:rPr>
                <w:sz w:val="14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 w:rsidR="00BE5A82">
              <w:rPr>
                <w:rFonts w:ascii="Times New Roman" w:hAnsi="Times New Roman"/>
                <w:noProof/>
              </w:rPr>
              <w:t>1076331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220" w:type="dxa"/>
            <w:gridSpan w:val="2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BB5453" w14:textId="77777777" w:rsidR="001C623F" w:rsidRPr="00FE4B55" w:rsidRDefault="001C623F" w:rsidP="001C623F">
            <w:pPr>
              <w:tabs>
                <w:tab w:val="left" w:pos="4751"/>
              </w:tabs>
              <w:rPr>
                <w:snapToGrid w:val="0"/>
                <w:color w:val="000000"/>
              </w:rPr>
            </w:pPr>
          </w:p>
        </w:tc>
      </w:tr>
    </w:tbl>
    <w:p w14:paraId="66BB5455" w14:textId="77777777" w:rsidR="00170CAE" w:rsidRDefault="00170CAE" w:rsidP="00E57B58">
      <w:pPr>
        <w:pStyle w:val="Header"/>
        <w:tabs>
          <w:tab w:val="clear" w:pos="4320"/>
          <w:tab w:val="clear" w:pos="8640"/>
        </w:tabs>
      </w:pPr>
    </w:p>
    <w:sectPr w:rsidR="00170CAE" w:rsidSect="00143E5F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720" w:right="720" w:bottom="720" w:left="720" w:header="432" w:footer="28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DFAFC" w14:textId="77777777" w:rsidR="005B5E4D" w:rsidRDefault="005B5E4D">
      <w:r>
        <w:separator/>
      </w:r>
    </w:p>
  </w:endnote>
  <w:endnote w:type="continuationSeparator" w:id="0">
    <w:p w14:paraId="428E686B" w14:textId="77777777" w:rsidR="005B5E4D" w:rsidRDefault="005B5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545D" w14:textId="77777777" w:rsidR="00C364F3" w:rsidRPr="00FE4B55" w:rsidRDefault="00C364F3" w:rsidP="00C364F3">
    <w:pPr>
      <w:pStyle w:val="Footer"/>
      <w:tabs>
        <w:tab w:val="right" w:pos="10260"/>
      </w:tabs>
      <w:spacing w:before="120" w:line="240" w:lineRule="auto"/>
    </w:pPr>
    <w:r>
      <w:t xml:space="preserve">PR-1803, </w:t>
    </w:r>
    <w:r w:rsidR="00170CAE">
      <w:t>11/19</w:t>
    </w:r>
    <w:r>
      <w:t xml:space="preserve"> Waiver and Consent (Informal </w:t>
    </w:r>
    <w:proofErr w:type="gramStart"/>
    <w:r>
      <w:t xml:space="preserve">Administration)  </w:t>
    </w:r>
    <w:r>
      <w:tab/>
    </w:r>
    <w:proofErr w:type="gramEnd"/>
    <w:r>
      <w:t xml:space="preserve">Chapter 865, </w:t>
    </w:r>
    <w:r>
      <w:rPr>
        <w:rFonts w:cs="Arial"/>
      </w:rPr>
      <w:t>§§</w:t>
    </w:r>
    <w:r>
      <w:t>851.21 and 879.09, Wisconsin Statutes</w:t>
    </w:r>
  </w:p>
  <w:p w14:paraId="66BB545E" w14:textId="77777777" w:rsidR="00E948B9" w:rsidRDefault="00C364F3" w:rsidP="00C364F3">
    <w:pPr>
      <w:pStyle w:val="Footer"/>
      <w:spacing w:line="240" w:lineRule="auto"/>
      <w:jc w:val="center"/>
      <w:rPr>
        <w:b/>
        <w:sz w:val="16"/>
      </w:rPr>
    </w:pPr>
    <w:r w:rsidRPr="00FE4B55">
      <w:rPr>
        <w:b/>
        <w:sz w:val="16"/>
      </w:rPr>
      <w:t>This f</w:t>
    </w:r>
    <w:r>
      <w:rPr>
        <w:b/>
        <w:sz w:val="16"/>
      </w:rPr>
      <w:t>orm shall not be modified. It may be supplemented with additional material.</w:t>
    </w:r>
  </w:p>
  <w:p w14:paraId="66BB545F" w14:textId="445403CC" w:rsidR="00BD1E95" w:rsidRPr="00E948B9" w:rsidRDefault="00E948B9" w:rsidP="00E948B9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BE5A8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BE5A8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BE5A8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BE5A82">
      <w:rPr>
        <w:noProof/>
        <w:snapToGrid w:val="0"/>
      </w:rPr>
      <w:t>Page 2 of 2</w:t>
    </w:r>
    <w:r>
      <w:rPr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5461" w14:textId="77777777" w:rsidR="00BD1E95" w:rsidRPr="00FE4B55" w:rsidRDefault="00601060" w:rsidP="00C364F3">
    <w:pPr>
      <w:pStyle w:val="Footer"/>
      <w:tabs>
        <w:tab w:val="right" w:pos="10260"/>
      </w:tabs>
      <w:spacing w:before="120" w:line="240" w:lineRule="auto"/>
    </w:pPr>
    <w:r>
      <w:t>PR-1803</w:t>
    </w:r>
    <w:r w:rsidR="00E948B9">
      <w:t xml:space="preserve">, </w:t>
    </w:r>
    <w:r w:rsidR="00170CAE">
      <w:t>11/19</w:t>
    </w:r>
    <w:r w:rsidR="00E948B9">
      <w:t xml:space="preserve"> Waiver and Consent (Informal </w:t>
    </w:r>
    <w:proofErr w:type="gramStart"/>
    <w:r w:rsidR="00E948B9">
      <w:t xml:space="preserve">Administration)  </w:t>
    </w:r>
    <w:r w:rsidR="00E948B9">
      <w:tab/>
    </w:r>
    <w:proofErr w:type="gramEnd"/>
    <w:r w:rsidR="00E948B9">
      <w:t xml:space="preserve">Chapter 865, </w:t>
    </w:r>
    <w:r w:rsidR="00E948B9">
      <w:rPr>
        <w:rFonts w:cs="Arial"/>
      </w:rPr>
      <w:t>§§</w:t>
    </w:r>
    <w:r w:rsidR="00E948B9">
      <w:t>851.21 and 879.09, Wisconsin Statutes</w:t>
    </w:r>
  </w:p>
  <w:p w14:paraId="66BB5462" w14:textId="77777777" w:rsidR="00BD1E95" w:rsidRDefault="00BD1E95">
    <w:pPr>
      <w:pStyle w:val="Footer"/>
      <w:spacing w:line="240" w:lineRule="auto"/>
      <w:jc w:val="center"/>
      <w:rPr>
        <w:b/>
        <w:sz w:val="16"/>
      </w:rPr>
    </w:pPr>
    <w:r w:rsidRPr="00FE4B55">
      <w:rPr>
        <w:b/>
        <w:sz w:val="16"/>
      </w:rPr>
      <w:t>This f</w:t>
    </w:r>
    <w:r>
      <w:rPr>
        <w:b/>
        <w:sz w:val="16"/>
      </w:rPr>
      <w:t>orm shall not be modified. It may be supplemented with additional material.</w:t>
    </w:r>
  </w:p>
  <w:p w14:paraId="66BB5463" w14:textId="73B565D0" w:rsidR="00BD1E95" w:rsidRDefault="00BD1E95">
    <w:pPr>
      <w:pStyle w:val="Footer"/>
      <w:spacing w:line="240" w:lineRule="auto"/>
      <w:jc w:val="center"/>
    </w:pPr>
    <w:r>
      <w:rPr>
        <w:snapToGrid w:val="0"/>
        <w:sz w:val="20"/>
      </w:rPr>
      <w:fldChar w:fldCharType="begin"/>
    </w:r>
    <w:r>
      <w:rPr>
        <w:snapToGrid w:val="0"/>
        <w:sz w:val="20"/>
      </w:rPr>
      <w:instrText xml:space="preserve"> IF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BE5A8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</w:rPr>
      <w:instrText xml:space="preserve"> &gt; 1</w:instrText>
    </w:r>
    <w:r>
      <w:rPr>
        <w:snapToGrid w:val="0"/>
        <w:sz w:val="20"/>
      </w:rPr>
      <w:instrText xml:space="preserve"> "</w:instrText>
    </w:r>
    <w:r>
      <w:rPr>
        <w:snapToGrid w:val="0"/>
      </w:rPr>
      <w:instrText xml:space="preserve">Page </w:instrTex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BE5A82">
      <w:rPr>
        <w:noProof/>
        <w:snapToGrid w:val="0"/>
      </w:rPr>
      <w:instrText>1</w:instrText>
    </w:r>
    <w:r>
      <w:rPr>
        <w:snapToGrid w:val="0"/>
      </w:rPr>
      <w:fldChar w:fldCharType="end"/>
    </w:r>
    <w:r>
      <w:rPr>
        <w:snapToGrid w:val="0"/>
      </w:rPr>
      <w:instrText xml:space="preserve"> of </w:instrText>
    </w:r>
    <w:r>
      <w:rPr>
        <w:snapToGrid w:val="0"/>
      </w:rPr>
      <w:fldChar w:fldCharType="begin"/>
    </w:r>
    <w:r>
      <w:rPr>
        <w:snapToGrid w:val="0"/>
      </w:rPr>
      <w:instrText xml:space="preserve"> NUMPAGES </w:instrText>
    </w:r>
    <w:r>
      <w:rPr>
        <w:snapToGrid w:val="0"/>
      </w:rPr>
      <w:fldChar w:fldCharType="separate"/>
    </w:r>
    <w:r w:rsidR="00BE5A82">
      <w:rPr>
        <w:noProof/>
        <w:snapToGrid w:val="0"/>
      </w:rPr>
      <w:instrText>2</w:instrText>
    </w:r>
    <w:r>
      <w:rPr>
        <w:snapToGrid w:val="0"/>
      </w:rPr>
      <w:fldChar w:fldCharType="end"/>
    </w:r>
    <w:r>
      <w:rPr>
        <w:snapToGrid w:val="0"/>
        <w:sz w:val="20"/>
      </w:rPr>
      <w:instrText xml:space="preserve">"\* MERGEFORMAT </w:instrText>
    </w:r>
    <w:r>
      <w:rPr>
        <w:snapToGrid w:val="0"/>
        <w:sz w:val="20"/>
      </w:rPr>
      <w:fldChar w:fldCharType="separate"/>
    </w:r>
    <w:r w:rsidR="00BE5A82">
      <w:rPr>
        <w:noProof/>
        <w:snapToGrid w:val="0"/>
      </w:rPr>
      <w:t>Page 1 of 2</w:t>
    </w:r>
    <w:r>
      <w:rPr>
        <w:snapToGrid w:val="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0814" w14:textId="77777777" w:rsidR="005B5E4D" w:rsidRDefault="005B5E4D">
      <w:r>
        <w:separator/>
      </w:r>
    </w:p>
  </w:footnote>
  <w:footnote w:type="continuationSeparator" w:id="0">
    <w:p w14:paraId="28E856DD" w14:textId="77777777" w:rsidR="005B5E4D" w:rsidRDefault="005B5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545A" w14:textId="77777777" w:rsidR="00BD1E95" w:rsidRDefault="00BD1E95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2E44">
      <w:rPr>
        <w:rStyle w:val="PageNumber"/>
        <w:noProof/>
      </w:rPr>
      <w:t>1</w:t>
    </w:r>
    <w:r>
      <w:rPr>
        <w:rStyle w:val="PageNumber"/>
      </w:rPr>
      <w:fldChar w:fldCharType="end"/>
    </w:r>
  </w:p>
  <w:p w14:paraId="66BB545B" w14:textId="77777777" w:rsidR="00BD1E95" w:rsidRDefault="00BD1E95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545C" w14:textId="77777777" w:rsidR="00BD1E95" w:rsidRPr="00E57B58" w:rsidRDefault="00BD1E95" w:rsidP="00C364F3">
    <w:pPr>
      <w:pStyle w:val="Header"/>
      <w:pBdr>
        <w:bottom w:val="single" w:sz="4" w:space="1" w:color="auto"/>
      </w:pBdr>
      <w:tabs>
        <w:tab w:val="clear" w:pos="8640"/>
        <w:tab w:val="left" w:pos="4320"/>
        <w:tab w:val="left" w:pos="7200"/>
        <w:tab w:val="left" w:pos="9990"/>
      </w:tabs>
      <w:spacing w:after="120"/>
      <w:ind w:right="14"/>
      <w:rPr>
        <w:snapToGrid w:val="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B5460" w14:textId="77777777" w:rsidR="00143E5F" w:rsidRDefault="00143E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589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83C0F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C265F2"/>
    <w:multiLevelType w:val="singleLevel"/>
    <w:tmpl w:val="74A0AA64"/>
    <w:lvl w:ilvl="0">
      <w:start w:val="4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</w:abstractNum>
  <w:abstractNum w:abstractNumId="3" w15:restartNumberingAfterBreak="0">
    <w:nsid w:val="17E607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18B57A9A"/>
    <w:multiLevelType w:val="hybridMultilevel"/>
    <w:tmpl w:val="6EF40F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A1B14"/>
    <w:multiLevelType w:val="singleLevel"/>
    <w:tmpl w:val="13CA73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6" w15:restartNumberingAfterBreak="0">
    <w:nsid w:val="35D201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2087F6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58A28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69645E0B"/>
    <w:multiLevelType w:val="singleLevel"/>
    <w:tmpl w:val="12D4A6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0" w15:restartNumberingAfterBreak="0">
    <w:nsid w:val="6F5857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72088">
    <w:abstractNumId w:val="9"/>
  </w:num>
  <w:num w:numId="2" w16cid:durableId="755058116">
    <w:abstractNumId w:val="2"/>
  </w:num>
  <w:num w:numId="3" w16cid:durableId="1222519148">
    <w:abstractNumId w:val="5"/>
  </w:num>
  <w:num w:numId="4" w16cid:durableId="1274433371">
    <w:abstractNumId w:val="10"/>
  </w:num>
  <w:num w:numId="5" w16cid:durableId="303046490">
    <w:abstractNumId w:val="3"/>
  </w:num>
  <w:num w:numId="6" w16cid:durableId="1853102170">
    <w:abstractNumId w:val="6"/>
  </w:num>
  <w:num w:numId="7" w16cid:durableId="706031807">
    <w:abstractNumId w:val="1"/>
  </w:num>
  <w:num w:numId="8" w16cid:durableId="221525608">
    <w:abstractNumId w:val="7"/>
  </w:num>
  <w:num w:numId="9" w16cid:durableId="1443765235">
    <w:abstractNumId w:val="0"/>
  </w:num>
  <w:num w:numId="10" w16cid:durableId="1483231616">
    <w:abstractNumId w:val="8"/>
  </w:num>
  <w:num w:numId="11" w16cid:durableId="9191735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G1tIcJFGQZlI4e6L73KHeWmKvhn5o6h2oTVgD9WuaPT2EbUL+VXXYe15ZgYwtIi8/VvKDSoxKBPqhiDzDth3WQ==" w:salt="/LC8k88AMVuTNRHzhJiA/A==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44F"/>
    <w:rsid w:val="00035943"/>
    <w:rsid w:val="00054944"/>
    <w:rsid w:val="000612FD"/>
    <w:rsid w:val="0006416F"/>
    <w:rsid w:val="00077F8E"/>
    <w:rsid w:val="000E6D81"/>
    <w:rsid w:val="001210D2"/>
    <w:rsid w:val="00143E5F"/>
    <w:rsid w:val="001532FC"/>
    <w:rsid w:val="00170CAE"/>
    <w:rsid w:val="00176879"/>
    <w:rsid w:val="001C623F"/>
    <w:rsid w:val="00203FA1"/>
    <w:rsid w:val="00256B45"/>
    <w:rsid w:val="00266E1D"/>
    <w:rsid w:val="00280156"/>
    <w:rsid w:val="002F0A42"/>
    <w:rsid w:val="00323E33"/>
    <w:rsid w:val="003436E3"/>
    <w:rsid w:val="003A1C9D"/>
    <w:rsid w:val="003F379B"/>
    <w:rsid w:val="0043228C"/>
    <w:rsid w:val="00433B92"/>
    <w:rsid w:val="0044038E"/>
    <w:rsid w:val="00456A90"/>
    <w:rsid w:val="004D5380"/>
    <w:rsid w:val="005457B6"/>
    <w:rsid w:val="00562982"/>
    <w:rsid w:val="005842EE"/>
    <w:rsid w:val="00591766"/>
    <w:rsid w:val="00597B21"/>
    <w:rsid w:val="005A50BC"/>
    <w:rsid w:val="005B5E4D"/>
    <w:rsid w:val="005D1A5C"/>
    <w:rsid w:val="00601060"/>
    <w:rsid w:val="006120CC"/>
    <w:rsid w:val="00670731"/>
    <w:rsid w:val="00690C77"/>
    <w:rsid w:val="006E1AEE"/>
    <w:rsid w:val="006F026C"/>
    <w:rsid w:val="007117C9"/>
    <w:rsid w:val="007134BC"/>
    <w:rsid w:val="00743B79"/>
    <w:rsid w:val="007A041A"/>
    <w:rsid w:val="007B244F"/>
    <w:rsid w:val="007B6B7D"/>
    <w:rsid w:val="007C4204"/>
    <w:rsid w:val="007D7221"/>
    <w:rsid w:val="007E602C"/>
    <w:rsid w:val="00821A73"/>
    <w:rsid w:val="00824F87"/>
    <w:rsid w:val="00847EE5"/>
    <w:rsid w:val="0086729C"/>
    <w:rsid w:val="00885ECD"/>
    <w:rsid w:val="00892B82"/>
    <w:rsid w:val="008A12CF"/>
    <w:rsid w:val="008E04BF"/>
    <w:rsid w:val="008E4474"/>
    <w:rsid w:val="00943904"/>
    <w:rsid w:val="00946C9E"/>
    <w:rsid w:val="00950BD6"/>
    <w:rsid w:val="009A0C12"/>
    <w:rsid w:val="009F1174"/>
    <w:rsid w:val="00A0627D"/>
    <w:rsid w:val="00A13BD4"/>
    <w:rsid w:val="00A522BD"/>
    <w:rsid w:val="00A57D48"/>
    <w:rsid w:val="00A73972"/>
    <w:rsid w:val="00A85ACA"/>
    <w:rsid w:val="00AD6724"/>
    <w:rsid w:val="00AF1D9F"/>
    <w:rsid w:val="00B11C1F"/>
    <w:rsid w:val="00B52485"/>
    <w:rsid w:val="00BD1E95"/>
    <w:rsid w:val="00BE1348"/>
    <w:rsid w:val="00BE5A82"/>
    <w:rsid w:val="00BF66C5"/>
    <w:rsid w:val="00C364F3"/>
    <w:rsid w:val="00C71D26"/>
    <w:rsid w:val="00C77562"/>
    <w:rsid w:val="00C92657"/>
    <w:rsid w:val="00D05CAC"/>
    <w:rsid w:val="00D44CC3"/>
    <w:rsid w:val="00D80ED1"/>
    <w:rsid w:val="00DA549B"/>
    <w:rsid w:val="00DD6AE4"/>
    <w:rsid w:val="00DE11BC"/>
    <w:rsid w:val="00DF3A60"/>
    <w:rsid w:val="00E01828"/>
    <w:rsid w:val="00E57B58"/>
    <w:rsid w:val="00E77B55"/>
    <w:rsid w:val="00E84224"/>
    <w:rsid w:val="00E948B9"/>
    <w:rsid w:val="00F0104D"/>
    <w:rsid w:val="00F12E44"/>
    <w:rsid w:val="00F215E4"/>
    <w:rsid w:val="00F31727"/>
    <w:rsid w:val="00F54C88"/>
    <w:rsid w:val="00F60CCB"/>
    <w:rsid w:val="00F813BE"/>
    <w:rsid w:val="00FD36FA"/>
    <w:rsid w:val="00FE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66BB538D"/>
  <w15:docId w15:val="{0BEA2179-9BCE-4B2C-9635-7E900E2C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  <w:sz w:val="1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Pr>
      <w:sz w:val="14"/>
    </w:rPr>
  </w:style>
  <w:style w:type="character" w:styleId="PageNumber">
    <w:name w:val="page number"/>
    <w:basedOn w:val="DefaultParagraphFont"/>
  </w:style>
  <w:style w:type="paragraph" w:customStyle="1" w:styleId="Caption1">
    <w:name w:val="Caption1"/>
    <w:basedOn w:val="Header"/>
    <w:pPr>
      <w:tabs>
        <w:tab w:val="clear" w:pos="4320"/>
        <w:tab w:val="clear" w:pos="8640"/>
      </w:tabs>
    </w:pPr>
    <w:rPr>
      <w:position w:val="6"/>
      <w:sz w:val="14"/>
    </w:rPr>
  </w:style>
  <w:style w:type="paragraph" w:customStyle="1" w:styleId="FormField">
    <w:name w:val="FormField"/>
    <w:basedOn w:val="Header"/>
    <w:pPr>
      <w:tabs>
        <w:tab w:val="clear" w:pos="4320"/>
        <w:tab w:val="clear" w:pos="8640"/>
      </w:tabs>
    </w:pPr>
    <w:rPr>
      <w:rFonts w:ascii="Times New Roman" w:hAnsi="Times New Roman"/>
      <w:u w:val="single"/>
    </w:rPr>
  </w:style>
  <w:style w:type="paragraph" w:customStyle="1" w:styleId="FormTitle">
    <w:name w:val="FormTitle"/>
    <w:basedOn w:val="Heading6"/>
  </w:style>
  <w:style w:type="paragraph" w:customStyle="1" w:styleId="cell">
    <w:name w:val="cell"/>
    <w:basedOn w:val="FormField"/>
    <w:rPr>
      <w:sz w:val="18"/>
      <w:u w:val="none"/>
    </w:rPr>
  </w:style>
  <w:style w:type="paragraph" w:styleId="BalloonText">
    <w:name w:val="Balloon Text"/>
    <w:basedOn w:val="Normal"/>
    <w:link w:val="BalloonTextChar"/>
    <w:semiHidden/>
    <w:unhideWhenUsed/>
    <w:rsid w:val="007C42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C4204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C623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Office97\Templates\ProbateTemplate_Mas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ProbateTemplate_Master.dot</Template>
  <TotalTime>15</TotalTime>
  <Pages>2</Pages>
  <Words>612</Words>
  <Characters>2995</Characters>
  <Application>Microsoft Office Word</Application>
  <DocSecurity>0</DocSecurity>
  <Lines>272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WISCONSIN, CIRCUIT COURT,</vt:lpstr>
    </vt:vector>
  </TitlesOfParts>
  <Company>Wisconsin State Courts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PR-1803: Waiver and Consent (Informal Administration)</dc:title>
  <dc:creator>Terri Borrud</dc:creator>
  <cp:lastModifiedBy>Brad Sarkauskas</cp:lastModifiedBy>
  <cp:revision>10</cp:revision>
  <cp:lastPrinted>2020-03-02T18:36:00Z</cp:lastPrinted>
  <dcterms:created xsi:type="dcterms:W3CDTF">2019-12-18T16:39:00Z</dcterms:created>
  <dcterms:modified xsi:type="dcterms:W3CDTF">2026-04-20T17:12:00Z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_Date">
    <vt:lpwstr>08/09</vt:lpwstr>
  </property>
  <property fmtid="{D5CDD505-2E9C-101B-9397-08002B2CF9AE}" pid="3" name="Title_Line1">
    <vt:lpwstr>Waiver and</vt:lpwstr>
  </property>
  <property fmtid="{D5CDD505-2E9C-101B-9397-08002B2CF9AE}" pid="4" name="Title_Line2">
    <vt:lpwstr>Consent</vt:lpwstr>
  </property>
  <property fmtid="{D5CDD505-2E9C-101B-9397-08002B2CF9AE}" pid="5" name="Title_Line3">
    <vt:lpwstr>(Informal Administration)</vt:lpwstr>
  </property>
  <property fmtid="{D5CDD505-2E9C-101B-9397-08002B2CF9AE}" pid="6" name="Descriptive_Preface_1">
    <vt:lpwstr>IN THE MATTER OF THE ESTATE OF</vt:lpwstr>
  </property>
  <property fmtid="{D5CDD505-2E9C-101B-9397-08002B2CF9AE}" pid="7" name="Descriptive_Preface_2">
    <vt:lpwstr/>
  </property>
  <property fmtid="{D5CDD505-2E9C-101B-9397-08002B2CF9AE}" pid="8" name="Relevant_Statutes">
    <vt:lpwstr>Chapter 865, §§851.21, 879.09, Wisconsin Statutes</vt:lpwstr>
  </property>
  <property fmtid="{D5CDD505-2E9C-101B-9397-08002B2CF9AE}" pid="9" name="Form_Number">
    <vt:lpwstr>PR-1803</vt:lpwstr>
  </property>
</Properties>
</file>